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9096D" w14:textId="34D2336A"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6709384D" wp14:editId="67C1DD14">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6063"/>
        <w:gridCol w:w="612"/>
        <w:gridCol w:w="519"/>
        <w:gridCol w:w="39"/>
        <w:gridCol w:w="1160"/>
      </w:tblGrid>
      <w:tr w:rsidR="00DF198B" w14:paraId="10AD493A" w14:textId="77777777" w:rsidTr="00185F4A">
        <w:trPr>
          <w:trHeight w:val="1083"/>
        </w:trPr>
        <w:tc>
          <w:tcPr>
            <w:tcW w:w="10790" w:type="dxa"/>
            <w:gridSpan w:val="9"/>
          </w:tcPr>
          <w:p w14:paraId="09AB6E25" w14:textId="77777777" w:rsidR="00DF198B" w:rsidRDefault="00DF198B"/>
        </w:tc>
      </w:tr>
      <w:tr w:rsidR="00DF198B" w14:paraId="0D2B0C8E" w14:textId="77777777" w:rsidTr="00185F4A">
        <w:trPr>
          <w:trHeight w:val="1068"/>
        </w:trPr>
        <w:tc>
          <w:tcPr>
            <w:tcW w:w="1198" w:type="dxa"/>
            <w:gridSpan w:val="2"/>
            <w:tcBorders>
              <w:right w:val="single" w:sz="18" w:space="0" w:color="476166" w:themeColor="accent1"/>
            </w:tcBorders>
          </w:tcPr>
          <w:p w14:paraId="62DEE9FE"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CC3B0C2" w14:textId="46B0B4A4" w:rsidR="00DF198B" w:rsidRPr="00DF198B" w:rsidRDefault="001A64EB" w:rsidP="00874FE7">
            <w:pPr>
              <w:pStyle w:val="Heading1"/>
            </w:pPr>
            <w:bookmarkStart w:id="0" w:name="_Toc149853479"/>
            <w:r>
              <w:t>JustSell Report</w:t>
            </w:r>
            <w:bookmarkEnd w:id="0"/>
          </w:p>
        </w:tc>
        <w:tc>
          <w:tcPr>
            <w:tcW w:w="1199" w:type="dxa"/>
            <w:gridSpan w:val="2"/>
            <w:tcBorders>
              <w:left w:val="single" w:sz="18" w:space="0" w:color="476166" w:themeColor="accent1"/>
            </w:tcBorders>
          </w:tcPr>
          <w:p w14:paraId="1A60C324" w14:textId="77777777" w:rsidR="00DF198B" w:rsidRDefault="00DF198B"/>
        </w:tc>
      </w:tr>
      <w:tr w:rsidR="00DF198B" w14:paraId="34A9976E" w14:textId="77777777" w:rsidTr="00434DE9">
        <w:trPr>
          <w:trHeight w:val="23"/>
        </w:trPr>
        <w:tc>
          <w:tcPr>
            <w:tcW w:w="1170" w:type="dxa"/>
          </w:tcPr>
          <w:p w14:paraId="478D5A35" w14:textId="77777777" w:rsidR="00DF198B" w:rsidRDefault="00DF198B"/>
        </w:tc>
        <w:tc>
          <w:tcPr>
            <w:tcW w:w="8460" w:type="dxa"/>
            <w:gridSpan w:val="7"/>
          </w:tcPr>
          <w:p w14:paraId="14CA8D0E" w14:textId="77777777" w:rsidR="00DF198B" w:rsidRDefault="00DF198B"/>
        </w:tc>
        <w:tc>
          <w:tcPr>
            <w:tcW w:w="1160" w:type="dxa"/>
          </w:tcPr>
          <w:p w14:paraId="399217D8" w14:textId="77777777" w:rsidR="00DF198B" w:rsidRDefault="00DF198B"/>
        </w:tc>
      </w:tr>
      <w:tr w:rsidR="00DF198B" w14:paraId="3EF8A07D" w14:textId="77777777" w:rsidTr="00434DE9">
        <w:trPr>
          <w:trHeight w:val="929"/>
        </w:trPr>
        <w:tc>
          <w:tcPr>
            <w:tcW w:w="2397" w:type="dxa"/>
            <w:gridSpan w:val="4"/>
          </w:tcPr>
          <w:p w14:paraId="69232842" w14:textId="3277BED9" w:rsidR="00DF198B" w:rsidRDefault="00DF198B"/>
        </w:tc>
        <w:tc>
          <w:tcPr>
            <w:tcW w:w="6675" w:type="dxa"/>
            <w:gridSpan w:val="2"/>
            <w:shd w:val="clear" w:color="auto" w:fill="FFFFFF" w:themeFill="background1"/>
          </w:tcPr>
          <w:p w14:paraId="04CC48E4" w14:textId="50E68C0A" w:rsidR="00434DE9" w:rsidRPr="007E3982" w:rsidRDefault="007E3982" w:rsidP="007E3982">
            <w:pPr>
              <w:jc w:val="center"/>
              <w:rPr>
                <w:rFonts w:ascii="Georgia" w:hAnsi="Georgia"/>
                <w:sz w:val="48"/>
                <w:szCs w:val="48"/>
                <w:u w:val="single"/>
              </w:rPr>
            </w:pPr>
            <w:r w:rsidRPr="007E3982">
              <w:rPr>
                <w:rFonts w:ascii="Georgia" w:hAnsi="Georgia"/>
                <w:sz w:val="28"/>
                <w:szCs w:val="28"/>
                <w:u w:val="single"/>
              </w:rPr>
              <w:t>Group Uniform</w:t>
            </w:r>
          </w:p>
        </w:tc>
        <w:tc>
          <w:tcPr>
            <w:tcW w:w="1718" w:type="dxa"/>
            <w:gridSpan w:val="3"/>
          </w:tcPr>
          <w:p w14:paraId="2C150F4C" w14:textId="77777777" w:rsidR="00DF198B" w:rsidRDefault="00DF198B"/>
        </w:tc>
      </w:tr>
      <w:tr w:rsidR="00DF198B" w14:paraId="24676FFE" w14:textId="77777777" w:rsidTr="00434DE9">
        <w:trPr>
          <w:trHeight w:val="1460"/>
        </w:trPr>
        <w:tc>
          <w:tcPr>
            <w:tcW w:w="2397" w:type="dxa"/>
            <w:gridSpan w:val="4"/>
          </w:tcPr>
          <w:p w14:paraId="6331B8FE" w14:textId="77777777" w:rsidR="00DF198B" w:rsidRDefault="00DF198B"/>
        </w:tc>
        <w:tc>
          <w:tcPr>
            <w:tcW w:w="6675" w:type="dxa"/>
            <w:gridSpan w:val="2"/>
            <w:shd w:val="clear" w:color="auto" w:fill="FFFFFF" w:themeFill="background1"/>
          </w:tcPr>
          <w:p w14:paraId="0592E376" w14:textId="52BE4431" w:rsidR="00DF198B" w:rsidRPr="00DF198B" w:rsidRDefault="005B5845" w:rsidP="00874FE7">
            <w:pPr>
              <w:pStyle w:val="Heading2"/>
            </w:pPr>
            <w:bookmarkStart w:id="1" w:name="_Toc149853404"/>
            <w:bookmarkStart w:id="2" w:name="_Toc149853480"/>
            <w:r w:rsidRPr="005B5845">
              <w:t>Boudribila, Amine</w:t>
            </w:r>
            <w:r w:rsidR="00434DE9">
              <w:br/>
            </w:r>
            <w:r w:rsidR="0001754D">
              <w:br/>
            </w:r>
            <w:r w:rsidR="00434DE9" w:rsidRPr="00434DE9">
              <w:t>De Vargas Pereira, Karina</w:t>
            </w:r>
            <w:r w:rsidR="00434DE9">
              <w:br/>
            </w:r>
            <w:r>
              <w:br/>
            </w:r>
            <w:r w:rsidR="0001754D" w:rsidRPr="0001754D">
              <w:t>Pye, Benjamin</w:t>
            </w:r>
            <w:bookmarkEnd w:id="1"/>
            <w:bookmarkEnd w:id="2"/>
          </w:p>
        </w:tc>
        <w:tc>
          <w:tcPr>
            <w:tcW w:w="1718" w:type="dxa"/>
            <w:gridSpan w:val="3"/>
          </w:tcPr>
          <w:p w14:paraId="6F2CCAA8" w14:textId="77777777" w:rsidR="00DF198B" w:rsidRDefault="00DF198B"/>
        </w:tc>
      </w:tr>
      <w:tr w:rsidR="00DF198B" w14:paraId="2A009E53" w14:textId="77777777" w:rsidTr="00434DE9">
        <w:trPr>
          <w:trHeight w:val="7176"/>
        </w:trPr>
        <w:tc>
          <w:tcPr>
            <w:tcW w:w="2397" w:type="dxa"/>
            <w:gridSpan w:val="4"/>
            <w:vAlign w:val="bottom"/>
          </w:tcPr>
          <w:p w14:paraId="2F40188C" w14:textId="77777777" w:rsidR="00DF198B" w:rsidRDefault="00DF198B" w:rsidP="00DF198B">
            <w:pPr>
              <w:jc w:val="center"/>
            </w:pPr>
          </w:p>
        </w:tc>
        <w:tc>
          <w:tcPr>
            <w:tcW w:w="6675" w:type="dxa"/>
            <w:gridSpan w:val="2"/>
            <w:tcBorders>
              <w:bottom w:val="single" w:sz="18" w:space="0" w:color="476166" w:themeColor="accent1"/>
            </w:tcBorders>
            <w:shd w:val="clear" w:color="auto" w:fill="FFFFFF" w:themeFill="background1"/>
            <w:vAlign w:val="bottom"/>
          </w:tcPr>
          <w:p w14:paraId="48FA9251" w14:textId="314A6529" w:rsidR="00DF198B" w:rsidRPr="00DF198B" w:rsidRDefault="00291894" w:rsidP="00874FE7">
            <w:pPr>
              <w:pStyle w:val="Heading3"/>
            </w:pPr>
            <w:bookmarkStart w:id="3" w:name="_Toc149853405"/>
            <w:bookmarkStart w:id="4" w:name="_Toc149853481"/>
            <w:r>
              <w:t>Thursday, November 2, 2023</w:t>
            </w:r>
            <w:bookmarkEnd w:id="3"/>
            <w:bookmarkEnd w:id="4"/>
          </w:p>
          <w:bookmarkStart w:id="5" w:name="_Toc149853406"/>
          <w:bookmarkStart w:id="6" w:name="_Toc149853482"/>
          <w:p w14:paraId="4FCC1700" w14:textId="77777777" w:rsidR="00874FE7" w:rsidRPr="00DF198B" w:rsidRDefault="000246A6" w:rsidP="00874FE7">
            <w:pPr>
              <w:pStyle w:val="Heading3"/>
            </w:pPr>
            <w:sdt>
              <w:sdtPr>
                <w:id w:val="-1516760087"/>
                <w:placeholder>
                  <w:docPart w:val="2CE6FC8DB1984888B72BF1CD431E9A2A"/>
                </w:placeholder>
                <w:temporary/>
                <w:showingPlcHdr/>
                <w15:appearance w15:val="hidden"/>
              </w:sdtPr>
              <w:sdtContent>
                <w:r w:rsidR="00874FE7" w:rsidRPr="00DF198B">
                  <w:t>—</w:t>
                </w:r>
              </w:sdtContent>
            </w:sdt>
            <w:bookmarkEnd w:id="5"/>
            <w:bookmarkEnd w:id="6"/>
          </w:p>
          <w:p w14:paraId="639B3237" w14:textId="56E92775" w:rsidR="00DF198B" w:rsidRPr="00DF198B" w:rsidRDefault="00B21064" w:rsidP="00874FE7">
            <w:pPr>
              <w:pStyle w:val="Heading3"/>
            </w:pPr>
            <w:bookmarkStart w:id="7" w:name="_Toc149853407"/>
            <w:bookmarkStart w:id="8" w:name="_Toc149853483"/>
            <w:r w:rsidRPr="00B21064">
              <w:t>WEB DEVELOPMENT I</w:t>
            </w:r>
            <w:bookmarkEnd w:id="7"/>
            <w:bookmarkEnd w:id="8"/>
          </w:p>
          <w:bookmarkStart w:id="9" w:name="_Toc149853408"/>
          <w:bookmarkStart w:id="10" w:name="_Toc149853484"/>
          <w:p w14:paraId="53E2524E" w14:textId="77777777" w:rsidR="00DF198B" w:rsidRPr="00DF198B" w:rsidRDefault="000246A6" w:rsidP="00874FE7">
            <w:pPr>
              <w:pStyle w:val="Heading3"/>
            </w:pPr>
            <w:sdt>
              <w:sdtPr>
                <w:id w:val="1492440299"/>
                <w:placeholder>
                  <w:docPart w:val="75C40785097A4E6D8961861B620F7C04"/>
                </w:placeholder>
                <w:temporary/>
                <w:showingPlcHdr/>
                <w15:appearance w15:val="hidden"/>
              </w:sdtPr>
              <w:sdtContent>
                <w:r w:rsidR="00874FE7" w:rsidRPr="00DF198B">
                  <w:t>—</w:t>
                </w:r>
              </w:sdtContent>
            </w:sdt>
            <w:bookmarkEnd w:id="9"/>
            <w:bookmarkEnd w:id="10"/>
          </w:p>
          <w:p w14:paraId="2C7C4A83" w14:textId="422DAFBB" w:rsidR="00DF198B" w:rsidRDefault="00B21064" w:rsidP="00874FE7">
            <w:pPr>
              <w:pStyle w:val="Heading3"/>
            </w:pPr>
            <w:bookmarkStart w:id="11" w:name="_Toc149853409"/>
            <w:bookmarkStart w:id="12" w:name="_Toc149853485"/>
            <w:r w:rsidRPr="00B21064">
              <w:t>Stephanie Moreau</w:t>
            </w:r>
            <w:bookmarkEnd w:id="11"/>
            <w:bookmarkEnd w:id="12"/>
          </w:p>
          <w:p w14:paraId="374344B4" w14:textId="77777777" w:rsidR="00DF198B" w:rsidRPr="00DF198B" w:rsidRDefault="00DF198B" w:rsidP="00DF198B"/>
        </w:tc>
        <w:tc>
          <w:tcPr>
            <w:tcW w:w="1718" w:type="dxa"/>
            <w:gridSpan w:val="3"/>
            <w:vAlign w:val="bottom"/>
          </w:tcPr>
          <w:p w14:paraId="2AAF8150" w14:textId="77777777" w:rsidR="00DF198B" w:rsidRDefault="00DF198B" w:rsidP="00DF198B">
            <w:pPr>
              <w:jc w:val="center"/>
            </w:pPr>
          </w:p>
        </w:tc>
      </w:tr>
      <w:tr w:rsidR="00DF198B" w14:paraId="56B9B4E4" w14:textId="77777777" w:rsidTr="00185F4A">
        <w:tc>
          <w:tcPr>
            <w:tcW w:w="2340" w:type="dxa"/>
            <w:gridSpan w:val="3"/>
          </w:tcPr>
          <w:p w14:paraId="74C69BD5" w14:textId="77777777" w:rsidR="00DF198B" w:rsidRDefault="00DF198B"/>
        </w:tc>
        <w:tc>
          <w:tcPr>
            <w:tcW w:w="6120" w:type="dxa"/>
            <w:gridSpan w:val="2"/>
          </w:tcPr>
          <w:p w14:paraId="025537BD" w14:textId="77777777" w:rsidR="00DF198B" w:rsidRDefault="00DF198B"/>
        </w:tc>
        <w:tc>
          <w:tcPr>
            <w:tcW w:w="2330" w:type="dxa"/>
            <w:gridSpan w:val="4"/>
          </w:tcPr>
          <w:p w14:paraId="1A47FCCB" w14:textId="77777777" w:rsidR="00DF198B" w:rsidRDefault="00DF198B"/>
        </w:tc>
      </w:tr>
    </w:tbl>
    <w:p w14:paraId="2D5D61B3" w14:textId="77777777" w:rsidR="00DF198B" w:rsidRDefault="00DF198B"/>
    <w:p w14:paraId="414FDA29" w14:textId="77777777" w:rsidR="00D5140C" w:rsidRDefault="00D5140C"/>
    <w:p w14:paraId="7040FB0C" w14:textId="0F40BA52" w:rsidR="00D5140C" w:rsidRDefault="00787A8A" w:rsidP="00787A8A">
      <w:pPr>
        <w:pStyle w:val="Heading2"/>
      </w:pPr>
      <w:bookmarkStart w:id="13" w:name="_Toc149853486"/>
      <w:r>
        <w:t>Table of Contents</w:t>
      </w:r>
      <w:bookmarkEnd w:id="13"/>
    </w:p>
    <w:sdt>
      <w:sdtPr>
        <w:rPr>
          <w:rFonts w:asciiTheme="minorHAnsi" w:eastAsiaTheme="minorHAnsi" w:hAnsiTheme="minorHAnsi" w:cstheme="minorBidi"/>
          <w:color w:val="auto"/>
          <w:sz w:val="24"/>
          <w:szCs w:val="24"/>
        </w:rPr>
        <w:id w:val="-972831562"/>
        <w:docPartObj>
          <w:docPartGallery w:val="Table of Contents"/>
          <w:docPartUnique/>
        </w:docPartObj>
      </w:sdtPr>
      <w:sdtEndPr>
        <w:rPr>
          <w:b/>
          <w:bCs/>
          <w:noProof/>
        </w:rPr>
      </w:sdtEndPr>
      <w:sdtContent>
        <w:p w14:paraId="78CE881B" w14:textId="06F43E2E" w:rsidR="00B9452D" w:rsidRDefault="00B9452D">
          <w:pPr>
            <w:pStyle w:val="TOCHeading"/>
          </w:pPr>
          <w:r>
            <w:t>Contents</w:t>
          </w:r>
        </w:p>
        <w:p w14:paraId="24BC62E4" w14:textId="6CED6F84" w:rsidR="00A2393D" w:rsidRDefault="00B9452D">
          <w:pPr>
            <w:pStyle w:val="TOC1"/>
            <w:tabs>
              <w:tab w:val="right" w:leader="dot" w:pos="10790"/>
            </w:tabs>
            <w:rPr>
              <w:rFonts w:eastAsiaTheme="minorEastAsia"/>
              <w:noProof/>
              <w:kern w:val="2"/>
              <w:sz w:val="22"/>
              <w:szCs w:val="22"/>
              <w:lang w:val="en-CA" w:eastAsia="en-CA"/>
              <w14:ligatures w14:val="standardContextual"/>
            </w:rPr>
          </w:pPr>
          <w:r>
            <w:fldChar w:fldCharType="begin"/>
          </w:r>
          <w:r>
            <w:instrText xml:space="preserve"> TOC \o "1-3" \h \z \u </w:instrText>
          </w:r>
          <w:r>
            <w:fldChar w:fldCharType="separate"/>
          </w:r>
          <w:hyperlink w:anchor="_Toc149853479" w:history="1">
            <w:r w:rsidR="00A2393D" w:rsidRPr="00EE1EC3">
              <w:rPr>
                <w:rStyle w:val="Hyperlink"/>
                <w:noProof/>
              </w:rPr>
              <w:t>JustSell Report</w:t>
            </w:r>
            <w:r w:rsidR="00A2393D">
              <w:rPr>
                <w:rStyle w:val="Hyperlink"/>
                <w:noProof/>
              </w:rPr>
              <w:t xml:space="preserve"> Cover</w:t>
            </w:r>
            <w:r w:rsidR="00A2393D">
              <w:rPr>
                <w:noProof/>
                <w:webHidden/>
              </w:rPr>
              <w:tab/>
            </w:r>
            <w:r w:rsidR="00A2393D">
              <w:rPr>
                <w:noProof/>
                <w:webHidden/>
              </w:rPr>
              <w:fldChar w:fldCharType="begin"/>
            </w:r>
            <w:r w:rsidR="00A2393D">
              <w:rPr>
                <w:noProof/>
                <w:webHidden/>
              </w:rPr>
              <w:instrText xml:space="preserve"> PAGEREF _Toc149853479 \h </w:instrText>
            </w:r>
            <w:r w:rsidR="00A2393D">
              <w:rPr>
                <w:noProof/>
                <w:webHidden/>
              </w:rPr>
            </w:r>
            <w:r w:rsidR="00A2393D">
              <w:rPr>
                <w:noProof/>
                <w:webHidden/>
              </w:rPr>
              <w:fldChar w:fldCharType="separate"/>
            </w:r>
            <w:r w:rsidR="00A2393D">
              <w:rPr>
                <w:noProof/>
                <w:webHidden/>
              </w:rPr>
              <w:t>1</w:t>
            </w:r>
            <w:r w:rsidR="00A2393D">
              <w:rPr>
                <w:noProof/>
                <w:webHidden/>
              </w:rPr>
              <w:fldChar w:fldCharType="end"/>
            </w:r>
          </w:hyperlink>
        </w:p>
        <w:p w14:paraId="557C0747" w14:textId="7D37DC07"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86" w:history="1">
            <w:r w:rsidR="00A2393D" w:rsidRPr="00EE1EC3">
              <w:rPr>
                <w:rStyle w:val="Hyperlink"/>
                <w:noProof/>
              </w:rPr>
              <w:t>Table of Contents</w:t>
            </w:r>
            <w:r w:rsidR="00A2393D">
              <w:rPr>
                <w:noProof/>
                <w:webHidden/>
              </w:rPr>
              <w:tab/>
            </w:r>
            <w:r w:rsidR="00A2393D">
              <w:rPr>
                <w:noProof/>
                <w:webHidden/>
              </w:rPr>
              <w:fldChar w:fldCharType="begin"/>
            </w:r>
            <w:r w:rsidR="00A2393D">
              <w:rPr>
                <w:noProof/>
                <w:webHidden/>
              </w:rPr>
              <w:instrText xml:space="preserve"> PAGEREF _Toc149853486 \h </w:instrText>
            </w:r>
            <w:r w:rsidR="00A2393D">
              <w:rPr>
                <w:noProof/>
                <w:webHidden/>
              </w:rPr>
            </w:r>
            <w:r w:rsidR="00A2393D">
              <w:rPr>
                <w:noProof/>
                <w:webHidden/>
              </w:rPr>
              <w:fldChar w:fldCharType="separate"/>
            </w:r>
            <w:r w:rsidR="00A2393D">
              <w:rPr>
                <w:noProof/>
                <w:webHidden/>
              </w:rPr>
              <w:t>2</w:t>
            </w:r>
            <w:r w:rsidR="00A2393D">
              <w:rPr>
                <w:noProof/>
                <w:webHidden/>
              </w:rPr>
              <w:fldChar w:fldCharType="end"/>
            </w:r>
          </w:hyperlink>
        </w:p>
        <w:p w14:paraId="12300783" w14:textId="16B4BB5F"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87" w:history="1">
            <w:r w:rsidR="00A2393D" w:rsidRPr="00EE1EC3">
              <w:rPr>
                <w:rStyle w:val="Hyperlink"/>
                <w:noProof/>
              </w:rPr>
              <w:t>Planning and Preparation</w:t>
            </w:r>
            <w:r w:rsidR="00A2393D">
              <w:rPr>
                <w:noProof/>
                <w:webHidden/>
              </w:rPr>
              <w:tab/>
            </w:r>
            <w:r w:rsidR="00A2393D">
              <w:rPr>
                <w:noProof/>
                <w:webHidden/>
              </w:rPr>
              <w:fldChar w:fldCharType="begin"/>
            </w:r>
            <w:r w:rsidR="00A2393D">
              <w:rPr>
                <w:noProof/>
                <w:webHidden/>
              </w:rPr>
              <w:instrText xml:space="preserve"> PAGEREF _Toc149853487 \h </w:instrText>
            </w:r>
            <w:r w:rsidR="00A2393D">
              <w:rPr>
                <w:noProof/>
                <w:webHidden/>
              </w:rPr>
            </w:r>
            <w:r w:rsidR="00A2393D">
              <w:rPr>
                <w:noProof/>
                <w:webHidden/>
              </w:rPr>
              <w:fldChar w:fldCharType="separate"/>
            </w:r>
            <w:r w:rsidR="00A2393D">
              <w:rPr>
                <w:noProof/>
                <w:webHidden/>
              </w:rPr>
              <w:t>3</w:t>
            </w:r>
            <w:r w:rsidR="00A2393D">
              <w:rPr>
                <w:noProof/>
                <w:webHidden/>
              </w:rPr>
              <w:fldChar w:fldCharType="end"/>
            </w:r>
          </w:hyperlink>
        </w:p>
        <w:p w14:paraId="579CE276" w14:textId="3A8C81C6"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88" w:history="1">
            <w:r w:rsidR="00A2393D" w:rsidRPr="00EE1EC3">
              <w:rPr>
                <w:rStyle w:val="Hyperlink"/>
                <w:noProof/>
              </w:rPr>
              <w:t>Website Details</w:t>
            </w:r>
            <w:r w:rsidR="00A2393D">
              <w:rPr>
                <w:noProof/>
                <w:webHidden/>
              </w:rPr>
              <w:tab/>
            </w:r>
            <w:r w:rsidR="00A2393D">
              <w:rPr>
                <w:noProof/>
                <w:webHidden/>
              </w:rPr>
              <w:fldChar w:fldCharType="begin"/>
            </w:r>
            <w:r w:rsidR="00A2393D">
              <w:rPr>
                <w:noProof/>
                <w:webHidden/>
              </w:rPr>
              <w:instrText xml:space="preserve"> PAGEREF _Toc149853488 \h </w:instrText>
            </w:r>
            <w:r w:rsidR="00A2393D">
              <w:rPr>
                <w:noProof/>
                <w:webHidden/>
              </w:rPr>
            </w:r>
            <w:r w:rsidR="00A2393D">
              <w:rPr>
                <w:noProof/>
                <w:webHidden/>
              </w:rPr>
              <w:fldChar w:fldCharType="separate"/>
            </w:r>
            <w:r w:rsidR="00A2393D">
              <w:rPr>
                <w:noProof/>
                <w:webHidden/>
              </w:rPr>
              <w:t>4</w:t>
            </w:r>
            <w:r w:rsidR="00A2393D">
              <w:rPr>
                <w:noProof/>
                <w:webHidden/>
              </w:rPr>
              <w:fldChar w:fldCharType="end"/>
            </w:r>
          </w:hyperlink>
        </w:p>
        <w:p w14:paraId="38A8B9B6" w14:textId="6F0B19BD"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89" w:history="1">
            <w:r w:rsidR="00A2393D" w:rsidRPr="00EE1EC3">
              <w:rPr>
                <w:rStyle w:val="Hyperlink"/>
                <w:noProof/>
              </w:rPr>
              <w:t>Daily progress</w:t>
            </w:r>
            <w:r w:rsidR="00A2393D">
              <w:rPr>
                <w:noProof/>
                <w:webHidden/>
              </w:rPr>
              <w:tab/>
            </w:r>
            <w:r w:rsidR="00A2393D">
              <w:rPr>
                <w:noProof/>
                <w:webHidden/>
              </w:rPr>
              <w:fldChar w:fldCharType="begin"/>
            </w:r>
            <w:r w:rsidR="00A2393D">
              <w:rPr>
                <w:noProof/>
                <w:webHidden/>
              </w:rPr>
              <w:instrText xml:space="preserve"> PAGEREF _Toc149853489 \h </w:instrText>
            </w:r>
            <w:r w:rsidR="00A2393D">
              <w:rPr>
                <w:noProof/>
                <w:webHidden/>
              </w:rPr>
            </w:r>
            <w:r w:rsidR="00A2393D">
              <w:rPr>
                <w:noProof/>
                <w:webHidden/>
              </w:rPr>
              <w:fldChar w:fldCharType="separate"/>
            </w:r>
            <w:r w:rsidR="00A2393D">
              <w:rPr>
                <w:noProof/>
                <w:webHidden/>
              </w:rPr>
              <w:t>5</w:t>
            </w:r>
            <w:r w:rsidR="00A2393D">
              <w:rPr>
                <w:noProof/>
                <w:webHidden/>
              </w:rPr>
              <w:fldChar w:fldCharType="end"/>
            </w:r>
          </w:hyperlink>
        </w:p>
        <w:p w14:paraId="3BE943B9" w14:textId="11C0293D"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90" w:history="1">
            <w:r w:rsidR="00A2393D" w:rsidRPr="00EE1EC3">
              <w:rPr>
                <w:rStyle w:val="Hyperlink"/>
                <w:noProof/>
              </w:rPr>
              <w:t>Post-Mortem</w:t>
            </w:r>
            <w:r w:rsidR="00A2393D">
              <w:rPr>
                <w:noProof/>
                <w:webHidden/>
              </w:rPr>
              <w:tab/>
            </w:r>
            <w:r w:rsidR="00A2393D">
              <w:rPr>
                <w:noProof/>
                <w:webHidden/>
              </w:rPr>
              <w:fldChar w:fldCharType="begin"/>
            </w:r>
            <w:r w:rsidR="00A2393D">
              <w:rPr>
                <w:noProof/>
                <w:webHidden/>
              </w:rPr>
              <w:instrText xml:space="preserve"> PAGEREF _Toc149853490 \h </w:instrText>
            </w:r>
            <w:r w:rsidR="00A2393D">
              <w:rPr>
                <w:noProof/>
                <w:webHidden/>
              </w:rPr>
            </w:r>
            <w:r w:rsidR="00A2393D">
              <w:rPr>
                <w:noProof/>
                <w:webHidden/>
              </w:rPr>
              <w:fldChar w:fldCharType="separate"/>
            </w:r>
            <w:r w:rsidR="00A2393D">
              <w:rPr>
                <w:noProof/>
                <w:webHidden/>
              </w:rPr>
              <w:t>6</w:t>
            </w:r>
            <w:r w:rsidR="00A2393D">
              <w:rPr>
                <w:noProof/>
                <w:webHidden/>
              </w:rPr>
              <w:fldChar w:fldCharType="end"/>
            </w:r>
          </w:hyperlink>
        </w:p>
        <w:p w14:paraId="7ED7EA6B" w14:textId="2D1445AB" w:rsidR="00A2393D" w:rsidRDefault="000246A6">
          <w:pPr>
            <w:pStyle w:val="TOC2"/>
            <w:tabs>
              <w:tab w:val="right" w:leader="dot" w:pos="10790"/>
            </w:tabs>
            <w:rPr>
              <w:rFonts w:eastAsiaTheme="minorEastAsia"/>
              <w:noProof/>
              <w:kern w:val="2"/>
              <w:sz w:val="22"/>
              <w:szCs w:val="22"/>
              <w:lang w:val="en-CA" w:eastAsia="en-CA"/>
              <w14:ligatures w14:val="standardContextual"/>
            </w:rPr>
          </w:pPr>
          <w:hyperlink w:anchor="_Toc149853491" w:history="1">
            <w:r w:rsidR="00A2393D" w:rsidRPr="00EE1EC3">
              <w:rPr>
                <w:rStyle w:val="Hyperlink"/>
                <w:noProof/>
              </w:rPr>
              <w:t>Project Feedback</w:t>
            </w:r>
            <w:r w:rsidR="00A2393D">
              <w:rPr>
                <w:noProof/>
                <w:webHidden/>
              </w:rPr>
              <w:tab/>
            </w:r>
            <w:r w:rsidR="00A2393D">
              <w:rPr>
                <w:noProof/>
                <w:webHidden/>
              </w:rPr>
              <w:fldChar w:fldCharType="begin"/>
            </w:r>
            <w:r w:rsidR="00A2393D">
              <w:rPr>
                <w:noProof/>
                <w:webHidden/>
              </w:rPr>
              <w:instrText xml:space="preserve"> PAGEREF _Toc149853491 \h </w:instrText>
            </w:r>
            <w:r w:rsidR="00A2393D">
              <w:rPr>
                <w:noProof/>
                <w:webHidden/>
              </w:rPr>
            </w:r>
            <w:r w:rsidR="00A2393D">
              <w:rPr>
                <w:noProof/>
                <w:webHidden/>
              </w:rPr>
              <w:fldChar w:fldCharType="separate"/>
            </w:r>
            <w:r w:rsidR="00A2393D">
              <w:rPr>
                <w:noProof/>
                <w:webHidden/>
              </w:rPr>
              <w:t>7</w:t>
            </w:r>
            <w:r w:rsidR="00A2393D">
              <w:rPr>
                <w:noProof/>
                <w:webHidden/>
              </w:rPr>
              <w:fldChar w:fldCharType="end"/>
            </w:r>
          </w:hyperlink>
        </w:p>
        <w:p w14:paraId="5361B929" w14:textId="3C48FF63" w:rsidR="0048120C" w:rsidRDefault="00B9452D" w:rsidP="00B9452D">
          <w:pPr>
            <w:rPr>
              <w:b/>
              <w:bCs/>
              <w:noProof/>
            </w:rPr>
          </w:pPr>
          <w:r>
            <w:rPr>
              <w:b/>
              <w:bCs/>
              <w:noProof/>
            </w:rPr>
            <w:fldChar w:fldCharType="end"/>
          </w:r>
        </w:p>
      </w:sdtContent>
    </w:sdt>
    <w:p w14:paraId="49DDCFBA" w14:textId="68C2CB92" w:rsidR="00DC53E6" w:rsidRDefault="00DC53E6">
      <w:r>
        <w:br w:type="page"/>
      </w:r>
    </w:p>
    <w:p w14:paraId="1408A03F" w14:textId="4C694E71" w:rsidR="00B9452D" w:rsidRDefault="0037266F" w:rsidP="0037266F">
      <w:pPr>
        <w:pStyle w:val="Heading2"/>
      </w:pPr>
      <w:bookmarkStart w:id="14" w:name="_Toc149853487"/>
      <w:r w:rsidRPr="0037266F">
        <w:t xml:space="preserve">Planning and </w:t>
      </w:r>
      <w:r>
        <w:t>Preparation</w:t>
      </w:r>
      <w:bookmarkEnd w:id="14"/>
    </w:p>
    <w:p w14:paraId="58D6CB6A" w14:textId="0637E8A8" w:rsidR="00C953D2" w:rsidRPr="00C953D2" w:rsidRDefault="00C953D2" w:rsidP="00C953D2">
      <w:pPr>
        <w:jc w:val="center"/>
        <w:rPr>
          <w:sz w:val="22"/>
          <w:szCs w:val="22"/>
        </w:rPr>
      </w:pPr>
      <w:r w:rsidRPr="00C953D2">
        <w:rPr>
          <w:sz w:val="22"/>
          <w:szCs w:val="22"/>
        </w:rPr>
        <w:t>(Planning steps performed, wireframe, data model E/R diagram, target audience, research performed)</w:t>
      </w:r>
    </w:p>
    <w:p w14:paraId="5E5E7968" w14:textId="77777777" w:rsidR="0037266F" w:rsidRDefault="0037266F" w:rsidP="0037266F"/>
    <w:p w14:paraId="4F230BF1" w14:textId="77777777" w:rsidR="0037266F" w:rsidRDefault="0037266F" w:rsidP="0037266F"/>
    <w:p w14:paraId="763AF71E" w14:textId="77777777" w:rsidR="0037266F" w:rsidRDefault="0037266F" w:rsidP="0037266F"/>
    <w:p w14:paraId="689CF6B7" w14:textId="77777777" w:rsidR="00692029" w:rsidRDefault="00692029" w:rsidP="00692029">
      <w:r>
        <w:t>For our website design we took inspiration from existing real-estate websites and decided on the following design.</w:t>
      </w:r>
    </w:p>
    <w:p w14:paraId="68B1B254" w14:textId="77777777" w:rsidR="00692029" w:rsidRDefault="00692029" w:rsidP="00692029"/>
    <w:p w14:paraId="04133748" w14:textId="77777777" w:rsidR="00692029" w:rsidRDefault="00692029" w:rsidP="00692029">
      <w:r>
        <w:t>A common Navbar containing the following:</w:t>
      </w:r>
    </w:p>
    <w:p w14:paraId="703C74CF" w14:textId="77777777" w:rsidR="00692029" w:rsidRDefault="00692029" w:rsidP="00692029">
      <w:r>
        <w:tab/>
        <w:t>- Logo (goes to main home page)</w:t>
      </w:r>
    </w:p>
    <w:p w14:paraId="5A5A171E" w14:textId="77777777" w:rsidR="00692029" w:rsidRDefault="00692029" w:rsidP="00692029">
      <w:r>
        <w:tab/>
        <w:t>- Login (goes to User Registration &amp; Login Page)</w:t>
      </w:r>
    </w:p>
    <w:p w14:paraId="4D35C5B8" w14:textId="77777777" w:rsidR="00692029" w:rsidRDefault="00692029" w:rsidP="00692029">
      <w:r>
        <w:tab/>
        <w:t>- Search (goes to Search Results Page)</w:t>
      </w:r>
    </w:p>
    <w:p w14:paraId="22EF0C4C" w14:textId="77777777" w:rsidR="00692029" w:rsidRDefault="00692029" w:rsidP="00692029">
      <w:r>
        <w:tab/>
        <w:t>- Contact us (goes to Contact us Page)</w:t>
      </w:r>
    </w:p>
    <w:p w14:paraId="47B77B07" w14:textId="77777777" w:rsidR="00692029" w:rsidRDefault="00692029" w:rsidP="00692029"/>
    <w:p w14:paraId="64F796F4" w14:textId="77777777" w:rsidR="00692029" w:rsidRDefault="00692029" w:rsidP="00692029">
      <w:r>
        <w:t>1. Home Page:</w:t>
      </w:r>
    </w:p>
    <w:p w14:paraId="0966FF90" w14:textId="77777777" w:rsidR="00692029" w:rsidRDefault="00692029" w:rsidP="00692029">
      <w:r>
        <w:tab/>
      </w:r>
      <w:r>
        <w:rPr>
          <w:rFonts w:ascii="Times New Roman" w:hAnsi="Times New Roman" w:cs="Times New Roman"/>
        </w:rPr>
        <w:t>○</w:t>
      </w:r>
      <w:r>
        <w:t xml:space="preserve"> Display an overview of the website, highlighting key features, offers, and search functionality.</w:t>
      </w:r>
    </w:p>
    <w:p w14:paraId="4F66E086" w14:textId="77777777" w:rsidR="00692029" w:rsidRDefault="00692029" w:rsidP="00692029"/>
    <w:p w14:paraId="38C04AC6" w14:textId="77777777" w:rsidR="00692029" w:rsidRDefault="00692029" w:rsidP="00692029">
      <w:r>
        <w:t>2. User Registration &amp; Login Page:</w:t>
      </w:r>
    </w:p>
    <w:p w14:paraId="44015C74" w14:textId="77777777" w:rsidR="00692029" w:rsidRDefault="00692029" w:rsidP="00692029">
      <w:r>
        <w:tab/>
      </w:r>
      <w:r>
        <w:rPr>
          <w:rFonts w:ascii="Times New Roman" w:hAnsi="Times New Roman" w:cs="Times New Roman"/>
        </w:rPr>
        <w:t>○</w:t>
      </w:r>
      <w:r>
        <w:t xml:space="preserve"> Allow users to register or login to their accounts.</w:t>
      </w:r>
    </w:p>
    <w:p w14:paraId="0344B5C5" w14:textId="77777777" w:rsidR="00692029" w:rsidRDefault="00692029" w:rsidP="00692029"/>
    <w:p w14:paraId="7DFE020E" w14:textId="77777777" w:rsidR="00692029" w:rsidRDefault="00692029" w:rsidP="00692029">
      <w:r>
        <w:t>3. User Profile Page:</w:t>
      </w:r>
    </w:p>
    <w:p w14:paraId="14A1DBD6" w14:textId="77777777" w:rsidR="00692029" w:rsidRDefault="00692029" w:rsidP="00692029">
      <w:r>
        <w:tab/>
      </w:r>
      <w:r>
        <w:rPr>
          <w:rFonts w:ascii="Times New Roman" w:hAnsi="Times New Roman" w:cs="Times New Roman"/>
        </w:rPr>
        <w:t>○</w:t>
      </w:r>
      <w:r>
        <w:t xml:space="preserve"> Enable registered users to modify their profile details.</w:t>
      </w:r>
    </w:p>
    <w:p w14:paraId="207B57D1" w14:textId="77777777" w:rsidR="00692029" w:rsidRDefault="00692029" w:rsidP="00692029"/>
    <w:p w14:paraId="36E4B3CF" w14:textId="77777777" w:rsidR="00692029" w:rsidRDefault="00692029" w:rsidP="00692029">
      <w:r>
        <w:t>4. Accommodation Listings Page:</w:t>
      </w:r>
    </w:p>
    <w:p w14:paraId="7ED2DF97" w14:textId="77777777" w:rsidR="00692029" w:rsidRDefault="00692029" w:rsidP="00692029">
      <w:r>
        <w:tab/>
      </w:r>
      <w:r>
        <w:rPr>
          <w:rFonts w:ascii="Times New Roman" w:hAnsi="Times New Roman" w:cs="Times New Roman"/>
        </w:rPr>
        <w:t>○</w:t>
      </w:r>
      <w:r>
        <w:t xml:space="preserve"> Display a list of accommodations with essential information like address, description, listing agent, and price.</w:t>
      </w:r>
    </w:p>
    <w:p w14:paraId="7AD8AA6C" w14:textId="77777777" w:rsidR="00692029" w:rsidRDefault="00692029" w:rsidP="00692029"/>
    <w:p w14:paraId="650EFA20" w14:textId="77777777" w:rsidR="00692029" w:rsidRDefault="00692029" w:rsidP="00692029">
      <w:r>
        <w:t>5. Accommodation Details Page:</w:t>
      </w:r>
    </w:p>
    <w:p w14:paraId="0A9E9870" w14:textId="77777777" w:rsidR="00692029" w:rsidRDefault="00692029" w:rsidP="00692029">
      <w:r>
        <w:tab/>
      </w:r>
      <w:r>
        <w:rPr>
          <w:rFonts w:ascii="Times New Roman" w:hAnsi="Times New Roman" w:cs="Times New Roman"/>
        </w:rPr>
        <w:t>○</w:t>
      </w:r>
      <w:r>
        <w:t xml:space="preserve"> Provide detailed information about a specific accommodation, including images and additional details.</w:t>
      </w:r>
    </w:p>
    <w:p w14:paraId="014AA901" w14:textId="77777777" w:rsidR="00692029" w:rsidRDefault="00692029" w:rsidP="00692029">
      <w:r>
        <w:tab/>
      </w:r>
      <w:r>
        <w:rPr>
          <w:rFonts w:ascii="Times New Roman" w:hAnsi="Times New Roman" w:cs="Times New Roman"/>
        </w:rPr>
        <w:t>○</w:t>
      </w:r>
      <w:r>
        <w:t xml:space="preserve"> Allow users to submit an offer for a particular accommodation.</w:t>
      </w:r>
    </w:p>
    <w:p w14:paraId="28423433" w14:textId="77777777" w:rsidR="00692029" w:rsidRDefault="00692029" w:rsidP="00692029"/>
    <w:p w14:paraId="0ED96225" w14:textId="77777777" w:rsidR="00692029" w:rsidRDefault="00692029" w:rsidP="00692029">
      <w:r>
        <w:t>6. Search Results Page:</w:t>
      </w:r>
    </w:p>
    <w:p w14:paraId="4496EDB6" w14:textId="77777777" w:rsidR="00692029" w:rsidRDefault="00692029" w:rsidP="00692029">
      <w:r>
        <w:tab/>
      </w:r>
      <w:r>
        <w:rPr>
          <w:rFonts w:ascii="Times New Roman" w:hAnsi="Times New Roman" w:cs="Times New Roman"/>
        </w:rPr>
        <w:t>○</w:t>
      </w:r>
      <w:r>
        <w:t xml:space="preserve"> Show search results based on user input with the option to filter the results.</w:t>
      </w:r>
    </w:p>
    <w:p w14:paraId="6D2A2D27" w14:textId="77777777" w:rsidR="00692029" w:rsidRDefault="00692029" w:rsidP="00692029"/>
    <w:p w14:paraId="06132503" w14:textId="77777777" w:rsidR="00692029" w:rsidRDefault="00692029" w:rsidP="00692029">
      <w:r>
        <w:t>7. Checkout Page:</w:t>
      </w:r>
    </w:p>
    <w:p w14:paraId="277F90AD" w14:textId="77777777" w:rsidR="00692029" w:rsidRDefault="00692029" w:rsidP="00692029">
      <w:r>
        <w:tab/>
      </w:r>
      <w:r>
        <w:rPr>
          <w:rFonts w:ascii="Times New Roman" w:hAnsi="Times New Roman" w:cs="Times New Roman"/>
        </w:rPr>
        <w:t>○</w:t>
      </w:r>
      <w:r>
        <w:t xml:space="preserve"> Confirm the offer with the user and indicate how much it is above or below the asking price.</w:t>
      </w:r>
    </w:p>
    <w:p w14:paraId="63DDF33E" w14:textId="77777777" w:rsidR="00692029" w:rsidRDefault="00692029" w:rsidP="00692029"/>
    <w:p w14:paraId="54C98CC8" w14:textId="77777777" w:rsidR="00692029" w:rsidRDefault="00692029" w:rsidP="00692029">
      <w:r>
        <w:t>8. Admin Panel:</w:t>
      </w:r>
    </w:p>
    <w:p w14:paraId="532AA6C7" w14:textId="77777777" w:rsidR="00692029" w:rsidRDefault="00692029" w:rsidP="00692029">
      <w:r>
        <w:tab/>
      </w:r>
      <w:r>
        <w:rPr>
          <w:rFonts w:ascii="Times New Roman" w:hAnsi="Times New Roman" w:cs="Times New Roman"/>
        </w:rPr>
        <w:t>○</w:t>
      </w:r>
      <w:r>
        <w:t xml:space="preserve"> Provide access to administrative functions to manage users, agents, properties, and offers.</w:t>
      </w:r>
    </w:p>
    <w:p w14:paraId="264CFD22" w14:textId="77777777" w:rsidR="00692029" w:rsidRDefault="00692029" w:rsidP="00692029"/>
    <w:p w14:paraId="7297B6D9" w14:textId="77777777" w:rsidR="00692029" w:rsidRDefault="00692029" w:rsidP="00692029">
      <w:r>
        <w:t>9. Contact us Page:</w:t>
      </w:r>
    </w:p>
    <w:p w14:paraId="414E9732" w14:textId="77777777" w:rsidR="00692029" w:rsidRDefault="00692029" w:rsidP="00692029">
      <w:r>
        <w:tab/>
      </w:r>
      <w:r>
        <w:rPr>
          <w:rFonts w:ascii="Times New Roman" w:hAnsi="Times New Roman" w:cs="Times New Roman"/>
        </w:rPr>
        <w:t>○</w:t>
      </w:r>
      <w:r>
        <w:t xml:space="preserve"> Information about our group/topic</w:t>
      </w:r>
    </w:p>
    <w:p w14:paraId="7F0B3672" w14:textId="77777777" w:rsidR="00692029" w:rsidRDefault="00692029" w:rsidP="00692029">
      <w:r>
        <w:tab/>
      </w:r>
      <w:r>
        <w:rPr>
          <w:rFonts w:ascii="Times New Roman" w:hAnsi="Times New Roman" w:cs="Times New Roman"/>
        </w:rPr>
        <w:t>○</w:t>
      </w:r>
      <w:r>
        <w:t xml:space="preserve"> How to contact the company and/or where they are located</w:t>
      </w:r>
    </w:p>
    <w:p w14:paraId="6C34B915" w14:textId="77777777" w:rsidR="00692029" w:rsidRDefault="00692029" w:rsidP="00692029"/>
    <w:p w14:paraId="3DAD5CA1" w14:textId="77777777" w:rsidR="00692029" w:rsidRDefault="00692029" w:rsidP="00692029">
      <w:r>
        <w:t>Currently our wireframes for the Home page and Admin Panel are still in progess.</w:t>
      </w:r>
    </w:p>
    <w:p w14:paraId="303A3A31" w14:textId="77777777" w:rsidR="0037266F" w:rsidRDefault="0037266F" w:rsidP="0037266F"/>
    <w:p w14:paraId="34CEA117" w14:textId="77777777" w:rsidR="00692029" w:rsidRDefault="00692029" w:rsidP="0037266F"/>
    <w:p w14:paraId="7B814A6E" w14:textId="77777777" w:rsidR="00692029" w:rsidRDefault="00692029" w:rsidP="0037266F"/>
    <w:p w14:paraId="0CC0BD6D" w14:textId="525F700F" w:rsidR="005773BB" w:rsidRDefault="005773BB">
      <w:r>
        <w:rPr>
          <w:noProof/>
        </w:rPr>
        <w:drawing>
          <wp:anchor distT="0" distB="0" distL="114300" distR="114300" simplePos="0" relativeHeight="251658241" behindDoc="0" locked="0" layoutInCell="1" allowOverlap="0" wp14:anchorId="15E9336A" wp14:editId="2E661DCF">
            <wp:simplePos x="0" y="0"/>
            <wp:positionH relativeFrom="page">
              <wp:posOffset>7793391</wp:posOffset>
            </wp:positionH>
            <wp:positionV relativeFrom="page">
              <wp:posOffset>0</wp:posOffset>
            </wp:positionV>
            <wp:extent cx="2248899" cy="858451"/>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
                    <a:stretch>
                      <a:fillRect/>
                    </a:stretch>
                  </pic:blipFill>
                  <pic:spPr>
                    <a:xfrm>
                      <a:off x="0" y="0"/>
                      <a:ext cx="2248899" cy="858451"/>
                    </a:xfrm>
                    <a:prstGeom prst="rect">
                      <a:avLst/>
                    </a:prstGeom>
                  </pic:spPr>
                </pic:pic>
              </a:graphicData>
            </a:graphic>
          </wp:anchor>
        </w:drawing>
      </w:r>
      <w:r w:rsidR="006559D9">
        <w:t xml:space="preserve">Original </w:t>
      </w:r>
      <w:r>
        <w:t>JustSell E/R Diagram</w:t>
      </w:r>
    </w:p>
    <w:p w14:paraId="160E6522" w14:textId="77777777" w:rsidR="006559D9" w:rsidRDefault="006559D9"/>
    <w:p w14:paraId="62AC16CA" w14:textId="77777777" w:rsidR="006559D9" w:rsidRDefault="006559D9"/>
    <w:p w14:paraId="592FB2BF" w14:textId="48A2C4DE" w:rsidR="005773BB" w:rsidRDefault="005773BB">
      <w:pPr>
        <w:ind w:left="1659"/>
      </w:pPr>
      <w:r>
        <w:rPr>
          <w:noProof/>
          <w:sz w:val="22"/>
        </w:rPr>
        <mc:AlternateContent>
          <mc:Choice Requires="wpg">
            <w:drawing>
              <wp:inline distT="0" distB="0" distL="0" distR="0" wp14:anchorId="1E925FCC" wp14:editId="391BA42C">
                <wp:extent cx="5396071" cy="3803348"/>
                <wp:effectExtent l="0" t="0" r="14605" b="26035"/>
                <wp:docPr id="643" name="Group 643"/>
                <wp:cNvGraphicFramePr/>
                <a:graphic xmlns:a="http://schemas.openxmlformats.org/drawingml/2006/main">
                  <a:graphicData uri="http://schemas.microsoft.com/office/word/2010/wordprocessingGroup">
                    <wpg:wgp>
                      <wpg:cNvGrpSpPr/>
                      <wpg:grpSpPr>
                        <a:xfrm>
                          <a:off x="0" y="0"/>
                          <a:ext cx="5396071" cy="3803348"/>
                          <a:chOff x="0" y="0"/>
                          <a:chExt cx="6127877" cy="4630063"/>
                        </a:xfrm>
                      </wpg:grpSpPr>
                      <pic:pic xmlns:pic="http://schemas.openxmlformats.org/drawingml/2006/picture">
                        <pic:nvPicPr>
                          <pic:cNvPr id="722" name="Picture 722"/>
                          <pic:cNvPicPr/>
                        </pic:nvPicPr>
                        <pic:blipFill>
                          <a:blip r:embed="rId13"/>
                          <a:stretch>
                            <a:fillRect/>
                          </a:stretch>
                        </pic:blipFill>
                        <pic:spPr>
                          <a:xfrm>
                            <a:off x="2278836" y="-5465"/>
                            <a:ext cx="1557528" cy="1670304"/>
                          </a:xfrm>
                          <a:prstGeom prst="rect">
                            <a:avLst/>
                          </a:prstGeom>
                        </pic:spPr>
                      </pic:pic>
                      <wps:wsp>
                        <wps:cNvPr id="8" name="Shape 8"/>
                        <wps:cNvSpPr/>
                        <wps:spPr>
                          <a:xfrm>
                            <a:off x="2283113" y="0"/>
                            <a:ext cx="1552518" cy="1662107"/>
                          </a:xfrm>
                          <a:custGeom>
                            <a:avLst/>
                            <a:gdLst/>
                            <a:ahLst/>
                            <a:cxnLst/>
                            <a:rect l="0" t="0" r="0" b="0"/>
                            <a:pathLst>
                              <a:path w="1552518" h="1662107">
                                <a:moveTo>
                                  <a:pt x="91325" y="0"/>
                                </a:moveTo>
                                <a:lnTo>
                                  <a:pt x="1461193" y="0"/>
                                </a:lnTo>
                                <a:cubicBezTo>
                                  <a:pt x="1467189" y="0"/>
                                  <a:pt x="1473128" y="585"/>
                                  <a:pt x="1479009" y="1755"/>
                                </a:cubicBezTo>
                                <a:cubicBezTo>
                                  <a:pt x="1484890" y="2925"/>
                                  <a:pt x="1490601" y="4657"/>
                                  <a:pt x="1496141" y="6952"/>
                                </a:cubicBezTo>
                                <a:cubicBezTo>
                                  <a:pt x="1501681" y="9246"/>
                                  <a:pt x="1506944" y="12059"/>
                                  <a:pt x="1511930" y="15391"/>
                                </a:cubicBezTo>
                                <a:cubicBezTo>
                                  <a:pt x="1516916" y="18722"/>
                                  <a:pt x="1521529" y="22508"/>
                                  <a:pt x="1525769" y="26748"/>
                                </a:cubicBezTo>
                                <a:cubicBezTo>
                                  <a:pt x="1530009" y="30988"/>
                                  <a:pt x="1533794" y="35601"/>
                                  <a:pt x="1537126" y="40587"/>
                                </a:cubicBezTo>
                                <a:cubicBezTo>
                                  <a:pt x="1540458" y="45573"/>
                                  <a:pt x="1543270" y="50836"/>
                                  <a:pt x="1545565" y="56376"/>
                                </a:cubicBezTo>
                                <a:cubicBezTo>
                                  <a:pt x="1547860" y="61916"/>
                                  <a:pt x="1549592" y="67626"/>
                                  <a:pt x="1550762" y="73508"/>
                                </a:cubicBezTo>
                                <a:cubicBezTo>
                                  <a:pt x="1551932" y="79389"/>
                                  <a:pt x="1552517" y="85328"/>
                                  <a:pt x="1552518" y="91325"/>
                                </a:cubicBezTo>
                                <a:lnTo>
                                  <a:pt x="1552518" y="1570782"/>
                                </a:lnTo>
                                <a:cubicBezTo>
                                  <a:pt x="1552517" y="1576778"/>
                                  <a:pt x="1551932" y="1582717"/>
                                  <a:pt x="1550762" y="1588598"/>
                                </a:cubicBezTo>
                                <a:cubicBezTo>
                                  <a:pt x="1549592" y="1594480"/>
                                  <a:pt x="1547860" y="1600190"/>
                                  <a:pt x="1545565" y="1605730"/>
                                </a:cubicBezTo>
                                <a:cubicBezTo>
                                  <a:pt x="1543270" y="1611270"/>
                                  <a:pt x="1540458" y="1616533"/>
                                  <a:pt x="1537126" y="1621519"/>
                                </a:cubicBezTo>
                                <a:cubicBezTo>
                                  <a:pt x="1533794" y="1626505"/>
                                  <a:pt x="1530009" y="1631119"/>
                                  <a:pt x="1525769" y="1635359"/>
                                </a:cubicBezTo>
                                <a:cubicBezTo>
                                  <a:pt x="1521529" y="1639598"/>
                                  <a:pt x="1516916" y="1643384"/>
                                  <a:pt x="1511930" y="1646716"/>
                                </a:cubicBezTo>
                                <a:cubicBezTo>
                                  <a:pt x="1506944" y="1650047"/>
                                  <a:pt x="1501681" y="1652860"/>
                                  <a:pt x="1496141" y="1655155"/>
                                </a:cubicBezTo>
                                <a:cubicBezTo>
                                  <a:pt x="1490601" y="1657449"/>
                                  <a:pt x="1484890" y="1659182"/>
                                  <a:pt x="1479009" y="1660352"/>
                                </a:cubicBezTo>
                                <a:cubicBezTo>
                                  <a:pt x="1473128" y="1661521"/>
                                  <a:pt x="1467189" y="1662107"/>
                                  <a:pt x="1461193" y="1662107"/>
                                </a:cubicBezTo>
                                <a:lnTo>
                                  <a:pt x="91325" y="1662107"/>
                                </a:lnTo>
                                <a:cubicBezTo>
                                  <a:pt x="85329" y="1662107"/>
                                  <a:pt x="79390" y="1661521"/>
                                  <a:pt x="73508" y="1660352"/>
                                </a:cubicBezTo>
                                <a:cubicBezTo>
                                  <a:pt x="67627" y="1659182"/>
                                  <a:pt x="61916" y="1657449"/>
                                  <a:pt x="56376" y="1655155"/>
                                </a:cubicBezTo>
                                <a:cubicBezTo>
                                  <a:pt x="50836" y="1652860"/>
                                  <a:pt x="45573" y="1650047"/>
                                  <a:pt x="40587" y="1646716"/>
                                </a:cubicBezTo>
                                <a:cubicBezTo>
                                  <a:pt x="35602" y="1643384"/>
                                  <a:pt x="30989" y="1639598"/>
                                  <a:pt x="26749" y="1635359"/>
                                </a:cubicBezTo>
                                <a:cubicBezTo>
                                  <a:pt x="22509" y="1631119"/>
                                  <a:pt x="18723" y="1626505"/>
                                  <a:pt x="15391" y="1621519"/>
                                </a:cubicBezTo>
                                <a:cubicBezTo>
                                  <a:pt x="12059" y="1616533"/>
                                  <a:pt x="9246" y="1611271"/>
                                  <a:pt x="6952" y="1605731"/>
                                </a:cubicBezTo>
                                <a:cubicBezTo>
                                  <a:pt x="4657" y="1600190"/>
                                  <a:pt x="2925" y="1594480"/>
                                  <a:pt x="1755" y="1588598"/>
                                </a:cubicBezTo>
                                <a:cubicBezTo>
                                  <a:pt x="585" y="1582717"/>
                                  <a:pt x="0" y="1576778"/>
                                  <a:pt x="0" y="1570782"/>
                                </a:cubicBezTo>
                                <a:lnTo>
                                  <a:pt x="0" y="91325"/>
                                </a:lnTo>
                                <a:cubicBezTo>
                                  <a:pt x="0" y="85328"/>
                                  <a:pt x="585" y="79389"/>
                                  <a:pt x="1755" y="73508"/>
                                </a:cubicBezTo>
                                <a:cubicBezTo>
                                  <a:pt x="2925" y="67626"/>
                                  <a:pt x="4657" y="61916"/>
                                  <a:pt x="6952" y="56376"/>
                                </a:cubicBezTo>
                                <a:cubicBezTo>
                                  <a:pt x="9246" y="50836"/>
                                  <a:pt x="12059" y="45573"/>
                                  <a:pt x="15391" y="40587"/>
                                </a:cubicBezTo>
                                <a:cubicBezTo>
                                  <a:pt x="18723" y="35601"/>
                                  <a:pt x="22509" y="30988"/>
                                  <a:pt x="26749" y="26748"/>
                                </a:cubicBezTo>
                                <a:cubicBezTo>
                                  <a:pt x="30989" y="22508"/>
                                  <a:pt x="35602" y="18722"/>
                                  <a:pt x="40587" y="15391"/>
                                </a:cubicBezTo>
                                <a:cubicBezTo>
                                  <a:pt x="45573" y="12059"/>
                                  <a:pt x="50836" y="9246"/>
                                  <a:pt x="56376" y="6952"/>
                                </a:cubicBezTo>
                                <a:cubicBezTo>
                                  <a:pt x="61916" y="4657"/>
                                  <a:pt x="67627" y="2925"/>
                                  <a:pt x="73508" y="1755"/>
                                </a:cubicBezTo>
                                <a:cubicBezTo>
                                  <a:pt x="79390" y="585"/>
                                  <a:pt x="85329" y="0"/>
                                  <a:pt x="91325" y="0"/>
                                </a:cubicBezTo>
                                <a:close/>
                              </a:path>
                            </a:pathLst>
                          </a:custGeom>
                          <a:ln w="9132" cap="flat">
                            <a:miter lim="100000"/>
                          </a:ln>
                        </wps:spPr>
                        <wps:style>
                          <a:lnRef idx="1">
                            <a:srgbClr val="388AA6"/>
                          </a:lnRef>
                          <a:fillRef idx="0">
                            <a:srgbClr val="000000">
                              <a:alpha val="0"/>
                            </a:srgbClr>
                          </a:fillRef>
                          <a:effectRef idx="0">
                            <a:scrgbClr r="0" g="0" b="0"/>
                          </a:effectRef>
                          <a:fontRef idx="none"/>
                        </wps:style>
                        <wps:bodyPr/>
                      </wps:wsp>
                      <wps:wsp>
                        <wps:cNvPr id="9" name="Shape 9"/>
                        <wps:cNvSpPr/>
                        <wps:spPr>
                          <a:xfrm>
                            <a:off x="2283113" y="0"/>
                            <a:ext cx="1552518" cy="1662107"/>
                          </a:xfrm>
                          <a:custGeom>
                            <a:avLst/>
                            <a:gdLst/>
                            <a:ahLst/>
                            <a:cxnLst/>
                            <a:rect l="0" t="0" r="0" b="0"/>
                            <a:pathLst>
                              <a:path w="1552518" h="1662107">
                                <a:moveTo>
                                  <a:pt x="91325" y="0"/>
                                </a:moveTo>
                                <a:lnTo>
                                  <a:pt x="1461193" y="0"/>
                                </a:lnTo>
                                <a:cubicBezTo>
                                  <a:pt x="1467189" y="0"/>
                                  <a:pt x="1473128" y="585"/>
                                  <a:pt x="1479009" y="1755"/>
                                </a:cubicBezTo>
                                <a:cubicBezTo>
                                  <a:pt x="1484890" y="2925"/>
                                  <a:pt x="1490601" y="4657"/>
                                  <a:pt x="1496141" y="6952"/>
                                </a:cubicBezTo>
                                <a:cubicBezTo>
                                  <a:pt x="1501681" y="9246"/>
                                  <a:pt x="1506944" y="12059"/>
                                  <a:pt x="1511930" y="15391"/>
                                </a:cubicBezTo>
                                <a:cubicBezTo>
                                  <a:pt x="1516916" y="18722"/>
                                  <a:pt x="1521529" y="22508"/>
                                  <a:pt x="1525769" y="26748"/>
                                </a:cubicBezTo>
                                <a:cubicBezTo>
                                  <a:pt x="1530009" y="30988"/>
                                  <a:pt x="1533794" y="35601"/>
                                  <a:pt x="1537126" y="40587"/>
                                </a:cubicBezTo>
                                <a:cubicBezTo>
                                  <a:pt x="1540458" y="45573"/>
                                  <a:pt x="1543270" y="50836"/>
                                  <a:pt x="1545565" y="56376"/>
                                </a:cubicBezTo>
                                <a:cubicBezTo>
                                  <a:pt x="1547860" y="61916"/>
                                  <a:pt x="1549592" y="67626"/>
                                  <a:pt x="1550762" y="73508"/>
                                </a:cubicBezTo>
                                <a:cubicBezTo>
                                  <a:pt x="1551932" y="79389"/>
                                  <a:pt x="1552517" y="85328"/>
                                  <a:pt x="1552518" y="91325"/>
                                </a:cubicBezTo>
                                <a:lnTo>
                                  <a:pt x="1552518" y="1570782"/>
                                </a:lnTo>
                                <a:cubicBezTo>
                                  <a:pt x="1552517" y="1576778"/>
                                  <a:pt x="1551932" y="1582717"/>
                                  <a:pt x="1550762" y="1588598"/>
                                </a:cubicBezTo>
                                <a:cubicBezTo>
                                  <a:pt x="1549592" y="1594480"/>
                                  <a:pt x="1547860" y="1600190"/>
                                  <a:pt x="1545565" y="1605730"/>
                                </a:cubicBezTo>
                                <a:cubicBezTo>
                                  <a:pt x="1543270" y="1611270"/>
                                  <a:pt x="1540458" y="1616533"/>
                                  <a:pt x="1537126" y="1621519"/>
                                </a:cubicBezTo>
                                <a:cubicBezTo>
                                  <a:pt x="1533794" y="1626505"/>
                                  <a:pt x="1530009" y="1631119"/>
                                  <a:pt x="1525769" y="1635359"/>
                                </a:cubicBezTo>
                                <a:cubicBezTo>
                                  <a:pt x="1521529" y="1639598"/>
                                  <a:pt x="1516916" y="1643384"/>
                                  <a:pt x="1511930" y="1646716"/>
                                </a:cubicBezTo>
                                <a:cubicBezTo>
                                  <a:pt x="1506944" y="1650047"/>
                                  <a:pt x="1501681" y="1652860"/>
                                  <a:pt x="1496141" y="1655155"/>
                                </a:cubicBezTo>
                                <a:cubicBezTo>
                                  <a:pt x="1490601" y="1657449"/>
                                  <a:pt x="1484890" y="1659182"/>
                                  <a:pt x="1479009" y="1660352"/>
                                </a:cubicBezTo>
                                <a:cubicBezTo>
                                  <a:pt x="1473128" y="1661521"/>
                                  <a:pt x="1467189" y="1662107"/>
                                  <a:pt x="1461193" y="1662107"/>
                                </a:cubicBezTo>
                                <a:lnTo>
                                  <a:pt x="91325" y="1662107"/>
                                </a:lnTo>
                                <a:cubicBezTo>
                                  <a:pt x="85329" y="1662107"/>
                                  <a:pt x="79390" y="1661521"/>
                                  <a:pt x="73508" y="1660352"/>
                                </a:cubicBezTo>
                                <a:cubicBezTo>
                                  <a:pt x="67627" y="1659182"/>
                                  <a:pt x="61916" y="1657449"/>
                                  <a:pt x="56376" y="1655155"/>
                                </a:cubicBezTo>
                                <a:cubicBezTo>
                                  <a:pt x="50836" y="1652860"/>
                                  <a:pt x="45573" y="1650047"/>
                                  <a:pt x="40587" y="1646716"/>
                                </a:cubicBezTo>
                                <a:cubicBezTo>
                                  <a:pt x="35602" y="1643384"/>
                                  <a:pt x="30989" y="1639598"/>
                                  <a:pt x="26749" y="1635359"/>
                                </a:cubicBezTo>
                                <a:cubicBezTo>
                                  <a:pt x="22509" y="1631119"/>
                                  <a:pt x="18723" y="1626505"/>
                                  <a:pt x="15391" y="1621519"/>
                                </a:cubicBezTo>
                                <a:cubicBezTo>
                                  <a:pt x="12059" y="1616533"/>
                                  <a:pt x="9246" y="1611271"/>
                                  <a:pt x="6952" y="1605731"/>
                                </a:cubicBezTo>
                                <a:cubicBezTo>
                                  <a:pt x="4657" y="1600190"/>
                                  <a:pt x="2925" y="1594480"/>
                                  <a:pt x="1755" y="1588598"/>
                                </a:cubicBezTo>
                                <a:cubicBezTo>
                                  <a:pt x="585" y="1582717"/>
                                  <a:pt x="0" y="1576778"/>
                                  <a:pt x="0" y="1570782"/>
                                </a:cubicBezTo>
                                <a:lnTo>
                                  <a:pt x="0" y="91325"/>
                                </a:lnTo>
                                <a:cubicBezTo>
                                  <a:pt x="0" y="85328"/>
                                  <a:pt x="585" y="79389"/>
                                  <a:pt x="1755" y="73508"/>
                                </a:cubicBezTo>
                                <a:cubicBezTo>
                                  <a:pt x="2925" y="67626"/>
                                  <a:pt x="4657" y="61916"/>
                                  <a:pt x="6952" y="56376"/>
                                </a:cubicBezTo>
                                <a:cubicBezTo>
                                  <a:pt x="9246" y="50836"/>
                                  <a:pt x="12059" y="45573"/>
                                  <a:pt x="15391" y="40587"/>
                                </a:cubicBezTo>
                                <a:cubicBezTo>
                                  <a:pt x="18723" y="35601"/>
                                  <a:pt x="22509" y="30988"/>
                                  <a:pt x="26749" y="26748"/>
                                </a:cubicBezTo>
                                <a:cubicBezTo>
                                  <a:pt x="30989" y="22508"/>
                                  <a:pt x="35602" y="18722"/>
                                  <a:pt x="40587" y="15391"/>
                                </a:cubicBezTo>
                                <a:cubicBezTo>
                                  <a:pt x="45573" y="12059"/>
                                  <a:pt x="50836" y="9246"/>
                                  <a:pt x="56376" y="6952"/>
                                </a:cubicBezTo>
                                <a:cubicBezTo>
                                  <a:pt x="61916" y="4657"/>
                                  <a:pt x="67627" y="2925"/>
                                  <a:pt x="73508" y="1755"/>
                                </a:cubicBezTo>
                                <a:cubicBezTo>
                                  <a:pt x="79390" y="585"/>
                                  <a:pt x="85329" y="0"/>
                                  <a:pt x="91325" y="0"/>
                                </a:cubicBezTo>
                                <a:close/>
                              </a:path>
                            </a:pathLst>
                          </a:custGeom>
                          <a:ln w="9132" cap="flat">
                            <a:miter lim="100000"/>
                          </a:ln>
                        </wps:spPr>
                        <wps:style>
                          <a:lnRef idx="1">
                            <a:srgbClr val="388AA6"/>
                          </a:lnRef>
                          <a:fillRef idx="0">
                            <a:srgbClr val="000000">
                              <a:alpha val="0"/>
                            </a:srgbClr>
                          </a:fillRef>
                          <a:effectRef idx="0">
                            <a:scrgbClr r="0" g="0" b="0"/>
                          </a:effectRef>
                          <a:fontRef idx="none"/>
                        </wps:style>
                        <wps:bodyPr/>
                      </wps:wsp>
                      <wps:wsp>
                        <wps:cNvPr id="10" name="Shape 10"/>
                        <wps:cNvSpPr/>
                        <wps:spPr>
                          <a:xfrm>
                            <a:off x="2283114" y="127854"/>
                            <a:ext cx="1552517" cy="0"/>
                          </a:xfrm>
                          <a:custGeom>
                            <a:avLst/>
                            <a:gdLst/>
                            <a:ahLst/>
                            <a:cxnLst/>
                            <a:rect l="0" t="0" r="0" b="0"/>
                            <a:pathLst>
                              <a:path w="1552517">
                                <a:moveTo>
                                  <a:pt x="0" y="0"/>
                                </a:moveTo>
                                <a:lnTo>
                                  <a:pt x="1552517" y="0"/>
                                </a:lnTo>
                              </a:path>
                            </a:pathLst>
                          </a:custGeom>
                          <a:ln w="9132" cap="flat">
                            <a:miter lim="127000"/>
                          </a:ln>
                        </wps:spPr>
                        <wps:style>
                          <a:lnRef idx="1">
                            <a:srgbClr val="388AA6"/>
                          </a:lnRef>
                          <a:fillRef idx="0">
                            <a:srgbClr val="000000">
                              <a:alpha val="0"/>
                            </a:srgbClr>
                          </a:fillRef>
                          <a:effectRef idx="0">
                            <a:scrgbClr r="0" g="0" b="0"/>
                          </a:effectRef>
                          <a:fontRef idx="none"/>
                        </wps:style>
                        <wps:bodyPr/>
                      </wps:wsp>
                      <wps:wsp>
                        <wps:cNvPr id="11" name="Rectangle 11"/>
                        <wps:cNvSpPr/>
                        <wps:spPr>
                          <a:xfrm>
                            <a:off x="2911683" y="16106"/>
                            <a:ext cx="380611" cy="137000"/>
                          </a:xfrm>
                          <a:prstGeom prst="rect">
                            <a:avLst/>
                          </a:prstGeom>
                          <a:ln>
                            <a:noFill/>
                          </a:ln>
                        </wps:spPr>
                        <wps:txbx>
                          <w:txbxContent>
                            <w:p w14:paraId="49C1C323" w14:textId="77777777" w:rsidR="005773BB" w:rsidRDefault="005773BB">
                              <w:pPr>
                                <w:spacing w:after="160"/>
                              </w:pPr>
                              <w:r>
                                <w:rPr>
                                  <w:rFonts w:ascii="Calibri" w:eastAsia="Calibri" w:hAnsi="Calibri" w:cs="Calibri"/>
                                  <w:w w:val="116"/>
                                  <w:sz w:val="17"/>
                                </w:rPr>
                                <w:t>Users</w:t>
                              </w:r>
                            </w:p>
                          </w:txbxContent>
                        </wps:txbx>
                        <wps:bodyPr horzOverflow="overflow" vert="horz" lIns="0" tIns="0" rIns="0" bIns="0" rtlCol="0">
                          <a:noAutofit/>
                        </wps:bodyPr>
                      </wps:wsp>
                      <wps:wsp>
                        <wps:cNvPr id="12" name="Rectangle 12"/>
                        <wps:cNvSpPr/>
                        <wps:spPr>
                          <a:xfrm>
                            <a:off x="2342475" y="207888"/>
                            <a:ext cx="469857" cy="137000"/>
                          </a:xfrm>
                          <a:prstGeom prst="rect">
                            <a:avLst/>
                          </a:prstGeom>
                          <a:ln>
                            <a:noFill/>
                          </a:ln>
                        </wps:spPr>
                        <wps:txbx>
                          <w:txbxContent>
                            <w:p w14:paraId="14CDDBB5" w14:textId="77777777" w:rsidR="005773BB" w:rsidRDefault="005773BB">
                              <w:pPr>
                                <w:spacing w:after="160"/>
                              </w:pPr>
                              <w:r>
                                <w:rPr>
                                  <w:rFonts w:ascii="Calibri" w:eastAsia="Calibri" w:hAnsi="Calibri" w:cs="Calibri"/>
                                  <w:b/>
                                  <w:w w:val="118"/>
                                  <w:sz w:val="17"/>
                                </w:rPr>
                                <w:t>UserID</w:t>
                              </w:r>
                            </w:p>
                          </w:txbxContent>
                        </wps:txbx>
                        <wps:bodyPr horzOverflow="overflow" vert="horz" lIns="0" tIns="0" rIns="0" bIns="0" rtlCol="0">
                          <a:noAutofit/>
                        </wps:bodyPr>
                      </wps:wsp>
                      <wps:wsp>
                        <wps:cNvPr id="13" name="Rectangle 13"/>
                        <wps:cNvSpPr/>
                        <wps:spPr>
                          <a:xfrm>
                            <a:off x="2342475" y="354007"/>
                            <a:ext cx="672333" cy="137000"/>
                          </a:xfrm>
                          <a:prstGeom prst="rect">
                            <a:avLst/>
                          </a:prstGeom>
                          <a:ln>
                            <a:noFill/>
                          </a:ln>
                        </wps:spPr>
                        <wps:txbx>
                          <w:txbxContent>
                            <w:p w14:paraId="188DF355" w14:textId="77777777" w:rsidR="005773BB" w:rsidRDefault="005773BB">
                              <w:pPr>
                                <w:spacing w:after="160"/>
                              </w:pPr>
                              <w:r>
                                <w:rPr>
                                  <w:rFonts w:ascii="Calibri" w:eastAsia="Calibri" w:hAnsi="Calibri" w:cs="Calibri"/>
                                  <w:w w:val="111"/>
                                  <w:sz w:val="17"/>
                                </w:rPr>
                                <w:t>Username</w:t>
                              </w:r>
                            </w:p>
                          </w:txbxContent>
                        </wps:txbx>
                        <wps:bodyPr horzOverflow="overflow" vert="horz" lIns="0" tIns="0" rIns="0" bIns="0" rtlCol="0">
                          <a:noAutofit/>
                        </wps:bodyPr>
                      </wps:wsp>
                      <wps:wsp>
                        <wps:cNvPr id="14" name="Rectangle 14"/>
                        <wps:cNvSpPr/>
                        <wps:spPr>
                          <a:xfrm>
                            <a:off x="2342475" y="500126"/>
                            <a:ext cx="639951" cy="137000"/>
                          </a:xfrm>
                          <a:prstGeom prst="rect">
                            <a:avLst/>
                          </a:prstGeom>
                          <a:ln>
                            <a:noFill/>
                          </a:ln>
                        </wps:spPr>
                        <wps:txbx>
                          <w:txbxContent>
                            <w:p w14:paraId="1A26777E" w14:textId="77777777" w:rsidR="005773BB" w:rsidRDefault="005773BB">
                              <w:pPr>
                                <w:spacing w:after="160"/>
                              </w:pPr>
                              <w:r>
                                <w:rPr>
                                  <w:rFonts w:ascii="Calibri" w:eastAsia="Calibri" w:hAnsi="Calibri" w:cs="Calibri"/>
                                  <w:w w:val="114"/>
                                  <w:sz w:val="17"/>
                                </w:rPr>
                                <w:t>Password</w:t>
                              </w:r>
                            </w:p>
                          </w:txbxContent>
                        </wps:txbx>
                        <wps:bodyPr horzOverflow="overflow" vert="horz" lIns="0" tIns="0" rIns="0" bIns="0" rtlCol="0">
                          <a:noAutofit/>
                        </wps:bodyPr>
                      </wps:wsp>
                      <wps:wsp>
                        <wps:cNvPr id="15" name="Rectangle 15"/>
                        <wps:cNvSpPr/>
                        <wps:spPr>
                          <a:xfrm>
                            <a:off x="2342475" y="646246"/>
                            <a:ext cx="364456" cy="137000"/>
                          </a:xfrm>
                          <a:prstGeom prst="rect">
                            <a:avLst/>
                          </a:prstGeom>
                          <a:ln>
                            <a:noFill/>
                          </a:ln>
                        </wps:spPr>
                        <wps:txbx>
                          <w:txbxContent>
                            <w:p w14:paraId="5F3A1C36" w14:textId="77777777" w:rsidR="005773BB" w:rsidRDefault="005773BB">
                              <w:pPr>
                                <w:spacing w:after="160"/>
                              </w:pPr>
                              <w:r>
                                <w:rPr>
                                  <w:rFonts w:ascii="Calibri" w:eastAsia="Calibri" w:hAnsi="Calibri" w:cs="Calibri"/>
                                  <w:w w:val="114"/>
                                  <w:sz w:val="17"/>
                                </w:rPr>
                                <w:t>Email</w:t>
                              </w:r>
                            </w:p>
                          </w:txbxContent>
                        </wps:txbx>
                        <wps:bodyPr horzOverflow="overflow" vert="horz" lIns="0" tIns="0" rIns="0" bIns="0" rtlCol="0">
                          <a:noAutofit/>
                        </wps:bodyPr>
                      </wps:wsp>
                      <wps:wsp>
                        <wps:cNvPr id="16" name="Rectangle 16"/>
                        <wps:cNvSpPr/>
                        <wps:spPr>
                          <a:xfrm>
                            <a:off x="2342475" y="792365"/>
                            <a:ext cx="672119" cy="137000"/>
                          </a:xfrm>
                          <a:prstGeom prst="rect">
                            <a:avLst/>
                          </a:prstGeom>
                          <a:ln>
                            <a:noFill/>
                          </a:ln>
                        </wps:spPr>
                        <wps:txbx>
                          <w:txbxContent>
                            <w:p w14:paraId="1D9AD9DE" w14:textId="77777777" w:rsidR="005773BB" w:rsidRDefault="005773BB">
                              <w:pPr>
                                <w:spacing w:after="160"/>
                              </w:pPr>
                              <w:r>
                                <w:rPr>
                                  <w:rFonts w:ascii="Calibri" w:eastAsia="Calibri" w:hAnsi="Calibri" w:cs="Calibri"/>
                                  <w:w w:val="111"/>
                                  <w:sz w:val="17"/>
                                </w:rPr>
                                <w:t>FirstName</w:t>
                              </w:r>
                            </w:p>
                          </w:txbxContent>
                        </wps:txbx>
                        <wps:bodyPr horzOverflow="overflow" vert="horz" lIns="0" tIns="0" rIns="0" bIns="0" rtlCol="0">
                          <a:noAutofit/>
                        </wps:bodyPr>
                      </wps:wsp>
                      <wps:wsp>
                        <wps:cNvPr id="17" name="Rectangle 17"/>
                        <wps:cNvSpPr/>
                        <wps:spPr>
                          <a:xfrm>
                            <a:off x="2342475" y="938484"/>
                            <a:ext cx="664291" cy="137000"/>
                          </a:xfrm>
                          <a:prstGeom prst="rect">
                            <a:avLst/>
                          </a:prstGeom>
                          <a:ln>
                            <a:noFill/>
                          </a:ln>
                        </wps:spPr>
                        <wps:txbx>
                          <w:txbxContent>
                            <w:p w14:paraId="46D3C57C" w14:textId="77777777" w:rsidR="005773BB" w:rsidRDefault="005773BB">
                              <w:pPr>
                                <w:spacing w:after="160"/>
                              </w:pPr>
                              <w:r>
                                <w:rPr>
                                  <w:rFonts w:ascii="Calibri" w:eastAsia="Calibri" w:hAnsi="Calibri" w:cs="Calibri"/>
                                  <w:w w:val="113"/>
                                  <w:sz w:val="17"/>
                                </w:rPr>
                                <w:t>LastName</w:t>
                              </w:r>
                            </w:p>
                          </w:txbxContent>
                        </wps:txbx>
                        <wps:bodyPr horzOverflow="overflow" vert="horz" lIns="0" tIns="0" rIns="0" bIns="0" rtlCol="0">
                          <a:noAutofit/>
                        </wps:bodyPr>
                      </wps:wsp>
                      <wps:wsp>
                        <wps:cNvPr id="18" name="Rectangle 18"/>
                        <wps:cNvSpPr/>
                        <wps:spPr>
                          <a:xfrm>
                            <a:off x="2342475" y="1084604"/>
                            <a:ext cx="421463" cy="137000"/>
                          </a:xfrm>
                          <a:prstGeom prst="rect">
                            <a:avLst/>
                          </a:prstGeom>
                          <a:ln>
                            <a:noFill/>
                          </a:ln>
                        </wps:spPr>
                        <wps:txbx>
                          <w:txbxContent>
                            <w:p w14:paraId="0FC6F797" w14:textId="77777777" w:rsidR="005773BB" w:rsidRDefault="005773BB">
                              <w:pPr>
                                <w:spacing w:after="160"/>
                              </w:pPr>
                              <w:r>
                                <w:rPr>
                                  <w:rFonts w:ascii="Calibri" w:eastAsia="Calibri" w:hAnsi="Calibri" w:cs="Calibri"/>
                                  <w:w w:val="112"/>
                                  <w:sz w:val="17"/>
                                </w:rPr>
                                <w:t>Phone</w:t>
                              </w:r>
                            </w:p>
                          </w:txbxContent>
                        </wps:txbx>
                        <wps:bodyPr horzOverflow="overflow" vert="horz" lIns="0" tIns="0" rIns="0" bIns="0" rtlCol="0">
                          <a:noAutofit/>
                        </wps:bodyPr>
                      </wps:wsp>
                      <wps:wsp>
                        <wps:cNvPr id="19" name="Rectangle 19"/>
                        <wps:cNvSpPr/>
                        <wps:spPr>
                          <a:xfrm>
                            <a:off x="2342475" y="1230723"/>
                            <a:ext cx="534692" cy="137000"/>
                          </a:xfrm>
                          <a:prstGeom prst="rect">
                            <a:avLst/>
                          </a:prstGeom>
                          <a:ln>
                            <a:noFill/>
                          </a:ln>
                        </wps:spPr>
                        <wps:txbx>
                          <w:txbxContent>
                            <w:p w14:paraId="443F5578" w14:textId="77777777" w:rsidR="005773BB" w:rsidRDefault="005773BB">
                              <w:pPr>
                                <w:spacing w:after="160"/>
                              </w:pPr>
                              <w:r>
                                <w:rPr>
                                  <w:rFonts w:ascii="Calibri" w:eastAsia="Calibri" w:hAnsi="Calibri" w:cs="Calibri"/>
                                  <w:w w:val="114"/>
                                  <w:sz w:val="17"/>
                                </w:rPr>
                                <w:t>Address</w:t>
                              </w:r>
                            </w:p>
                          </w:txbxContent>
                        </wps:txbx>
                        <wps:bodyPr horzOverflow="overflow" vert="horz" lIns="0" tIns="0" rIns="0" bIns="0" rtlCol="0">
                          <a:noAutofit/>
                        </wps:bodyPr>
                      </wps:wsp>
                      <pic:pic xmlns:pic="http://schemas.openxmlformats.org/drawingml/2006/picture">
                        <pic:nvPicPr>
                          <pic:cNvPr id="725" name="Picture 725"/>
                          <pic:cNvPicPr/>
                        </pic:nvPicPr>
                        <pic:blipFill>
                          <a:blip r:embed="rId14"/>
                          <a:stretch>
                            <a:fillRect/>
                          </a:stretch>
                        </pic:blipFill>
                        <pic:spPr>
                          <a:xfrm>
                            <a:off x="4570932" y="2403470"/>
                            <a:ext cx="1557528" cy="2228088"/>
                          </a:xfrm>
                          <a:prstGeom prst="rect">
                            <a:avLst/>
                          </a:prstGeom>
                        </pic:spPr>
                      </pic:pic>
                      <wps:wsp>
                        <wps:cNvPr id="21" name="Shape 21"/>
                        <wps:cNvSpPr/>
                        <wps:spPr>
                          <a:xfrm>
                            <a:off x="4575359" y="2408594"/>
                            <a:ext cx="1552518" cy="2221470"/>
                          </a:xfrm>
                          <a:custGeom>
                            <a:avLst/>
                            <a:gdLst/>
                            <a:ahLst/>
                            <a:cxnLst/>
                            <a:rect l="0" t="0" r="0" b="0"/>
                            <a:pathLst>
                              <a:path w="1552518" h="2221470">
                                <a:moveTo>
                                  <a:pt x="91325" y="0"/>
                                </a:moveTo>
                                <a:lnTo>
                                  <a:pt x="1461193" y="0"/>
                                </a:lnTo>
                                <a:cubicBezTo>
                                  <a:pt x="1467190" y="0"/>
                                  <a:pt x="1473127" y="585"/>
                                  <a:pt x="1479008" y="1755"/>
                                </a:cubicBezTo>
                                <a:cubicBezTo>
                                  <a:pt x="1484889" y="2925"/>
                                  <a:pt x="1490601" y="4657"/>
                                  <a:pt x="1496141" y="6952"/>
                                </a:cubicBezTo>
                                <a:cubicBezTo>
                                  <a:pt x="1501680" y="9246"/>
                                  <a:pt x="1506944" y="12059"/>
                                  <a:pt x="1511929" y="15391"/>
                                </a:cubicBezTo>
                                <a:cubicBezTo>
                                  <a:pt x="1516916" y="18722"/>
                                  <a:pt x="1521529" y="22508"/>
                                  <a:pt x="1525769" y="26748"/>
                                </a:cubicBezTo>
                                <a:cubicBezTo>
                                  <a:pt x="1530009" y="30988"/>
                                  <a:pt x="1533794" y="35601"/>
                                  <a:pt x="1537126" y="40587"/>
                                </a:cubicBezTo>
                                <a:cubicBezTo>
                                  <a:pt x="1540457" y="45572"/>
                                  <a:pt x="1543271" y="50835"/>
                                  <a:pt x="1545565" y="56376"/>
                                </a:cubicBezTo>
                                <a:cubicBezTo>
                                  <a:pt x="1547861" y="61916"/>
                                  <a:pt x="1549592" y="67626"/>
                                  <a:pt x="1550763" y="73508"/>
                                </a:cubicBezTo>
                                <a:cubicBezTo>
                                  <a:pt x="1551932" y="79389"/>
                                  <a:pt x="1552518" y="85328"/>
                                  <a:pt x="1552518" y="91325"/>
                                </a:cubicBezTo>
                                <a:lnTo>
                                  <a:pt x="1552518" y="2130145"/>
                                </a:lnTo>
                                <a:cubicBezTo>
                                  <a:pt x="1552518" y="2136141"/>
                                  <a:pt x="1551932" y="2142079"/>
                                  <a:pt x="1550763" y="2147960"/>
                                </a:cubicBezTo>
                                <a:cubicBezTo>
                                  <a:pt x="1549592" y="2153842"/>
                                  <a:pt x="1547861" y="2159552"/>
                                  <a:pt x="1545565" y="2165092"/>
                                </a:cubicBezTo>
                                <a:cubicBezTo>
                                  <a:pt x="1543271" y="2170632"/>
                                  <a:pt x="1540457" y="2175895"/>
                                  <a:pt x="1537126" y="2180881"/>
                                </a:cubicBezTo>
                                <a:cubicBezTo>
                                  <a:pt x="1533794" y="2185867"/>
                                  <a:pt x="1530009" y="2190481"/>
                                  <a:pt x="1525769" y="2194721"/>
                                </a:cubicBezTo>
                                <a:cubicBezTo>
                                  <a:pt x="1521529" y="2198961"/>
                                  <a:pt x="1516916" y="2202747"/>
                                  <a:pt x="1511929" y="2206079"/>
                                </a:cubicBezTo>
                                <a:cubicBezTo>
                                  <a:pt x="1506944" y="2209409"/>
                                  <a:pt x="1501680" y="2212223"/>
                                  <a:pt x="1496141" y="2214518"/>
                                </a:cubicBezTo>
                                <a:cubicBezTo>
                                  <a:pt x="1490601" y="2216812"/>
                                  <a:pt x="1484890" y="2218544"/>
                                  <a:pt x="1479009" y="2219714"/>
                                </a:cubicBezTo>
                                <a:cubicBezTo>
                                  <a:pt x="1473128" y="2220884"/>
                                  <a:pt x="1467190" y="2221469"/>
                                  <a:pt x="1461193" y="2221470"/>
                                </a:cubicBezTo>
                                <a:lnTo>
                                  <a:pt x="91325" y="2221470"/>
                                </a:lnTo>
                                <a:cubicBezTo>
                                  <a:pt x="85328" y="2221469"/>
                                  <a:pt x="79389" y="2220884"/>
                                  <a:pt x="73508" y="2219714"/>
                                </a:cubicBezTo>
                                <a:cubicBezTo>
                                  <a:pt x="67627" y="2218544"/>
                                  <a:pt x="61916" y="2216812"/>
                                  <a:pt x="56376" y="2214518"/>
                                </a:cubicBezTo>
                                <a:cubicBezTo>
                                  <a:pt x="50836" y="2212223"/>
                                  <a:pt x="45574" y="2209409"/>
                                  <a:pt x="40587" y="2206079"/>
                                </a:cubicBezTo>
                                <a:cubicBezTo>
                                  <a:pt x="35602" y="2202747"/>
                                  <a:pt x="30989" y="2198961"/>
                                  <a:pt x="26749" y="2194721"/>
                                </a:cubicBezTo>
                                <a:cubicBezTo>
                                  <a:pt x="22509" y="2190481"/>
                                  <a:pt x="18723" y="2185867"/>
                                  <a:pt x="15391" y="2180881"/>
                                </a:cubicBezTo>
                                <a:cubicBezTo>
                                  <a:pt x="12059" y="2175895"/>
                                  <a:pt x="9246" y="2170632"/>
                                  <a:pt x="6952" y="2165092"/>
                                </a:cubicBezTo>
                                <a:cubicBezTo>
                                  <a:pt x="4657" y="2159552"/>
                                  <a:pt x="2925" y="2153842"/>
                                  <a:pt x="1755" y="2147960"/>
                                </a:cubicBezTo>
                                <a:cubicBezTo>
                                  <a:pt x="584" y="2142079"/>
                                  <a:pt x="0" y="2136141"/>
                                  <a:pt x="1" y="2130145"/>
                                </a:cubicBezTo>
                                <a:lnTo>
                                  <a:pt x="1" y="91325"/>
                                </a:lnTo>
                                <a:cubicBezTo>
                                  <a:pt x="0" y="85328"/>
                                  <a:pt x="584" y="79389"/>
                                  <a:pt x="1755" y="73508"/>
                                </a:cubicBezTo>
                                <a:cubicBezTo>
                                  <a:pt x="2925" y="67626"/>
                                  <a:pt x="4657" y="61916"/>
                                  <a:pt x="6952" y="56376"/>
                                </a:cubicBezTo>
                                <a:cubicBezTo>
                                  <a:pt x="9246" y="50835"/>
                                  <a:pt x="12060" y="45572"/>
                                  <a:pt x="15391" y="40587"/>
                                </a:cubicBezTo>
                                <a:cubicBezTo>
                                  <a:pt x="18723" y="35601"/>
                                  <a:pt x="22509" y="30988"/>
                                  <a:pt x="26749" y="26748"/>
                                </a:cubicBezTo>
                                <a:cubicBezTo>
                                  <a:pt x="30989" y="22508"/>
                                  <a:pt x="35602" y="18722"/>
                                  <a:pt x="40587" y="15391"/>
                                </a:cubicBezTo>
                                <a:cubicBezTo>
                                  <a:pt x="45574" y="12059"/>
                                  <a:pt x="50836" y="9246"/>
                                  <a:pt x="56376" y="6951"/>
                                </a:cubicBezTo>
                                <a:cubicBezTo>
                                  <a:pt x="61916" y="4657"/>
                                  <a:pt x="67627" y="2925"/>
                                  <a:pt x="73509" y="1755"/>
                                </a:cubicBezTo>
                                <a:cubicBezTo>
                                  <a:pt x="79390" y="585"/>
                                  <a:pt x="85328" y="0"/>
                                  <a:pt x="91325" y="0"/>
                                </a:cubicBezTo>
                                <a:close/>
                              </a:path>
                            </a:pathLst>
                          </a:custGeom>
                          <a:ln w="9132" cap="flat">
                            <a:miter lim="100000"/>
                          </a:ln>
                        </wps:spPr>
                        <wps:style>
                          <a:lnRef idx="1">
                            <a:srgbClr val="D77D63"/>
                          </a:lnRef>
                          <a:fillRef idx="0">
                            <a:srgbClr val="000000">
                              <a:alpha val="0"/>
                            </a:srgbClr>
                          </a:fillRef>
                          <a:effectRef idx="0">
                            <a:scrgbClr r="0" g="0" b="0"/>
                          </a:effectRef>
                          <a:fontRef idx="none"/>
                        </wps:style>
                        <wps:bodyPr/>
                      </wps:wsp>
                      <wps:wsp>
                        <wps:cNvPr id="22" name="Shape 22"/>
                        <wps:cNvSpPr/>
                        <wps:spPr>
                          <a:xfrm>
                            <a:off x="4575359" y="2408594"/>
                            <a:ext cx="1552518" cy="2221470"/>
                          </a:xfrm>
                          <a:custGeom>
                            <a:avLst/>
                            <a:gdLst/>
                            <a:ahLst/>
                            <a:cxnLst/>
                            <a:rect l="0" t="0" r="0" b="0"/>
                            <a:pathLst>
                              <a:path w="1552518" h="2221470">
                                <a:moveTo>
                                  <a:pt x="91325" y="0"/>
                                </a:moveTo>
                                <a:lnTo>
                                  <a:pt x="1461193" y="0"/>
                                </a:lnTo>
                                <a:cubicBezTo>
                                  <a:pt x="1467190" y="0"/>
                                  <a:pt x="1473127" y="585"/>
                                  <a:pt x="1479008" y="1755"/>
                                </a:cubicBezTo>
                                <a:cubicBezTo>
                                  <a:pt x="1484889" y="2925"/>
                                  <a:pt x="1490601" y="4657"/>
                                  <a:pt x="1496141" y="6952"/>
                                </a:cubicBezTo>
                                <a:cubicBezTo>
                                  <a:pt x="1501680" y="9246"/>
                                  <a:pt x="1506944" y="12059"/>
                                  <a:pt x="1511929" y="15391"/>
                                </a:cubicBezTo>
                                <a:cubicBezTo>
                                  <a:pt x="1516916" y="18722"/>
                                  <a:pt x="1521529" y="22508"/>
                                  <a:pt x="1525769" y="26748"/>
                                </a:cubicBezTo>
                                <a:cubicBezTo>
                                  <a:pt x="1530009" y="30988"/>
                                  <a:pt x="1533794" y="35601"/>
                                  <a:pt x="1537126" y="40587"/>
                                </a:cubicBezTo>
                                <a:cubicBezTo>
                                  <a:pt x="1540457" y="45572"/>
                                  <a:pt x="1543271" y="50835"/>
                                  <a:pt x="1545565" y="56376"/>
                                </a:cubicBezTo>
                                <a:cubicBezTo>
                                  <a:pt x="1547861" y="61916"/>
                                  <a:pt x="1549592" y="67626"/>
                                  <a:pt x="1550763" y="73508"/>
                                </a:cubicBezTo>
                                <a:cubicBezTo>
                                  <a:pt x="1551932" y="79389"/>
                                  <a:pt x="1552518" y="85328"/>
                                  <a:pt x="1552518" y="91325"/>
                                </a:cubicBezTo>
                                <a:lnTo>
                                  <a:pt x="1552518" y="2130145"/>
                                </a:lnTo>
                                <a:cubicBezTo>
                                  <a:pt x="1552518" y="2136141"/>
                                  <a:pt x="1551932" y="2142079"/>
                                  <a:pt x="1550763" y="2147960"/>
                                </a:cubicBezTo>
                                <a:cubicBezTo>
                                  <a:pt x="1549592" y="2153842"/>
                                  <a:pt x="1547861" y="2159552"/>
                                  <a:pt x="1545565" y="2165092"/>
                                </a:cubicBezTo>
                                <a:cubicBezTo>
                                  <a:pt x="1543271" y="2170632"/>
                                  <a:pt x="1540457" y="2175895"/>
                                  <a:pt x="1537126" y="2180881"/>
                                </a:cubicBezTo>
                                <a:cubicBezTo>
                                  <a:pt x="1533794" y="2185867"/>
                                  <a:pt x="1530009" y="2190481"/>
                                  <a:pt x="1525769" y="2194721"/>
                                </a:cubicBezTo>
                                <a:cubicBezTo>
                                  <a:pt x="1521529" y="2198961"/>
                                  <a:pt x="1516916" y="2202747"/>
                                  <a:pt x="1511929" y="2206079"/>
                                </a:cubicBezTo>
                                <a:cubicBezTo>
                                  <a:pt x="1506944" y="2209409"/>
                                  <a:pt x="1501680" y="2212223"/>
                                  <a:pt x="1496141" y="2214518"/>
                                </a:cubicBezTo>
                                <a:cubicBezTo>
                                  <a:pt x="1490601" y="2216812"/>
                                  <a:pt x="1484890" y="2218544"/>
                                  <a:pt x="1479009" y="2219714"/>
                                </a:cubicBezTo>
                                <a:cubicBezTo>
                                  <a:pt x="1473128" y="2220884"/>
                                  <a:pt x="1467190" y="2221469"/>
                                  <a:pt x="1461193" y="2221470"/>
                                </a:cubicBezTo>
                                <a:lnTo>
                                  <a:pt x="91325" y="2221470"/>
                                </a:lnTo>
                                <a:cubicBezTo>
                                  <a:pt x="85328" y="2221469"/>
                                  <a:pt x="79389" y="2220884"/>
                                  <a:pt x="73508" y="2219714"/>
                                </a:cubicBezTo>
                                <a:cubicBezTo>
                                  <a:pt x="67627" y="2218544"/>
                                  <a:pt x="61916" y="2216812"/>
                                  <a:pt x="56376" y="2214518"/>
                                </a:cubicBezTo>
                                <a:cubicBezTo>
                                  <a:pt x="50836" y="2212223"/>
                                  <a:pt x="45574" y="2209409"/>
                                  <a:pt x="40587" y="2206079"/>
                                </a:cubicBezTo>
                                <a:cubicBezTo>
                                  <a:pt x="35602" y="2202747"/>
                                  <a:pt x="30989" y="2198961"/>
                                  <a:pt x="26749" y="2194721"/>
                                </a:cubicBezTo>
                                <a:cubicBezTo>
                                  <a:pt x="22509" y="2190481"/>
                                  <a:pt x="18723" y="2185867"/>
                                  <a:pt x="15391" y="2180881"/>
                                </a:cubicBezTo>
                                <a:cubicBezTo>
                                  <a:pt x="12059" y="2175895"/>
                                  <a:pt x="9246" y="2170632"/>
                                  <a:pt x="6952" y="2165092"/>
                                </a:cubicBezTo>
                                <a:cubicBezTo>
                                  <a:pt x="4657" y="2159552"/>
                                  <a:pt x="2925" y="2153842"/>
                                  <a:pt x="1755" y="2147960"/>
                                </a:cubicBezTo>
                                <a:cubicBezTo>
                                  <a:pt x="584" y="2142079"/>
                                  <a:pt x="0" y="2136141"/>
                                  <a:pt x="1" y="2130145"/>
                                </a:cubicBezTo>
                                <a:lnTo>
                                  <a:pt x="1" y="91325"/>
                                </a:lnTo>
                                <a:cubicBezTo>
                                  <a:pt x="0" y="85328"/>
                                  <a:pt x="584" y="79389"/>
                                  <a:pt x="1755" y="73508"/>
                                </a:cubicBezTo>
                                <a:cubicBezTo>
                                  <a:pt x="2925" y="67626"/>
                                  <a:pt x="4657" y="61916"/>
                                  <a:pt x="6952" y="56376"/>
                                </a:cubicBezTo>
                                <a:cubicBezTo>
                                  <a:pt x="9246" y="50835"/>
                                  <a:pt x="12060" y="45572"/>
                                  <a:pt x="15391" y="40587"/>
                                </a:cubicBezTo>
                                <a:cubicBezTo>
                                  <a:pt x="18723" y="35601"/>
                                  <a:pt x="22509" y="30988"/>
                                  <a:pt x="26749" y="26748"/>
                                </a:cubicBezTo>
                                <a:cubicBezTo>
                                  <a:pt x="30989" y="22508"/>
                                  <a:pt x="35602" y="18722"/>
                                  <a:pt x="40587" y="15391"/>
                                </a:cubicBezTo>
                                <a:cubicBezTo>
                                  <a:pt x="45574" y="12059"/>
                                  <a:pt x="50836" y="9246"/>
                                  <a:pt x="56376" y="6951"/>
                                </a:cubicBezTo>
                                <a:cubicBezTo>
                                  <a:pt x="61916" y="4657"/>
                                  <a:pt x="67627" y="2925"/>
                                  <a:pt x="73509" y="1755"/>
                                </a:cubicBezTo>
                                <a:cubicBezTo>
                                  <a:pt x="79390" y="585"/>
                                  <a:pt x="85328" y="0"/>
                                  <a:pt x="91325" y="0"/>
                                </a:cubicBezTo>
                                <a:close/>
                              </a:path>
                            </a:pathLst>
                          </a:custGeom>
                          <a:ln w="9132" cap="flat">
                            <a:miter lim="100000"/>
                          </a:ln>
                        </wps:spPr>
                        <wps:style>
                          <a:lnRef idx="1">
                            <a:srgbClr val="D77D63"/>
                          </a:lnRef>
                          <a:fillRef idx="0">
                            <a:srgbClr val="000000">
                              <a:alpha val="0"/>
                            </a:srgbClr>
                          </a:fillRef>
                          <a:effectRef idx="0">
                            <a:scrgbClr r="0" g="0" b="0"/>
                          </a:effectRef>
                          <a:fontRef idx="none"/>
                        </wps:style>
                        <wps:bodyPr/>
                      </wps:wsp>
                      <wps:wsp>
                        <wps:cNvPr id="23" name="Shape 23"/>
                        <wps:cNvSpPr/>
                        <wps:spPr>
                          <a:xfrm>
                            <a:off x="4575360" y="2536448"/>
                            <a:ext cx="1552517" cy="0"/>
                          </a:xfrm>
                          <a:custGeom>
                            <a:avLst/>
                            <a:gdLst/>
                            <a:ahLst/>
                            <a:cxnLst/>
                            <a:rect l="0" t="0" r="0" b="0"/>
                            <a:pathLst>
                              <a:path w="1552517">
                                <a:moveTo>
                                  <a:pt x="0" y="0"/>
                                </a:moveTo>
                                <a:lnTo>
                                  <a:pt x="1552517" y="0"/>
                                </a:lnTo>
                              </a:path>
                            </a:pathLst>
                          </a:custGeom>
                          <a:ln w="9132" cap="flat">
                            <a:miter lim="127000"/>
                          </a:ln>
                        </wps:spPr>
                        <wps:style>
                          <a:lnRef idx="1">
                            <a:srgbClr val="D77D63"/>
                          </a:lnRef>
                          <a:fillRef idx="0">
                            <a:srgbClr val="000000">
                              <a:alpha val="0"/>
                            </a:srgbClr>
                          </a:fillRef>
                          <a:effectRef idx="0">
                            <a:scrgbClr r="0" g="0" b="0"/>
                          </a:effectRef>
                          <a:fontRef idx="none"/>
                        </wps:style>
                        <wps:bodyPr/>
                      </wps:wsp>
                      <wps:wsp>
                        <wps:cNvPr id="24" name="Rectangle 24"/>
                        <wps:cNvSpPr/>
                        <wps:spPr>
                          <a:xfrm>
                            <a:off x="5097194" y="2427074"/>
                            <a:ext cx="664290" cy="137000"/>
                          </a:xfrm>
                          <a:prstGeom prst="rect">
                            <a:avLst/>
                          </a:prstGeom>
                          <a:ln>
                            <a:noFill/>
                          </a:ln>
                        </wps:spPr>
                        <wps:txbx>
                          <w:txbxContent>
                            <w:p w14:paraId="48B7B109" w14:textId="77777777" w:rsidR="005773BB" w:rsidRDefault="005773BB">
                              <w:pPr>
                                <w:spacing w:after="160"/>
                              </w:pPr>
                              <w:r>
                                <w:rPr>
                                  <w:rFonts w:ascii="Calibri" w:eastAsia="Calibri" w:hAnsi="Calibri" w:cs="Calibri"/>
                                  <w:w w:val="109"/>
                                  <w:sz w:val="17"/>
                                </w:rPr>
                                <w:t>Properties</w:t>
                              </w:r>
                            </w:p>
                          </w:txbxContent>
                        </wps:txbx>
                        <wps:bodyPr horzOverflow="overflow" vert="horz" lIns="0" tIns="0" rIns="0" bIns="0" rtlCol="0">
                          <a:noAutofit/>
                        </wps:bodyPr>
                      </wps:wsp>
                      <wps:wsp>
                        <wps:cNvPr id="25" name="Rectangle 25"/>
                        <wps:cNvSpPr/>
                        <wps:spPr>
                          <a:xfrm>
                            <a:off x="4634721" y="2616430"/>
                            <a:ext cx="745139" cy="137000"/>
                          </a:xfrm>
                          <a:prstGeom prst="rect">
                            <a:avLst/>
                          </a:prstGeom>
                          <a:ln>
                            <a:noFill/>
                          </a:ln>
                        </wps:spPr>
                        <wps:txbx>
                          <w:txbxContent>
                            <w:p w14:paraId="4E5F531B" w14:textId="77777777" w:rsidR="005773BB" w:rsidRDefault="005773BB">
                              <w:pPr>
                                <w:spacing w:after="160"/>
                              </w:pPr>
                              <w:r>
                                <w:rPr>
                                  <w:rFonts w:ascii="Calibri" w:eastAsia="Calibri" w:hAnsi="Calibri" w:cs="Calibri"/>
                                  <w:b/>
                                  <w:w w:val="117"/>
                                  <w:sz w:val="17"/>
                                </w:rPr>
                                <w:t>PropertyID</w:t>
                              </w:r>
                            </w:p>
                          </w:txbxContent>
                        </wps:txbx>
                        <wps:bodyPr horzOverflow="overflow" vert="horz" lIns="0" tIns="0" rIns="0" bIns="0" rtlCol="0">
                          <a:noAutofit/>
                        </wps:bodyPr>
                      </wps:wsp>
                      <wps:wsp>
                        <wps:cNvPr id="26" name="Rectangle 26"/>
                        <wps:cNvSpPr/>
                        <wps:spPr>
                          <a:xfrm>
                            <a:off x="4634721" y="2762550"/>
                            <a:ext cx="526650" cy="137001"/>
                          </a:xfrm>
                          <a:prstGeom prst="rect">
                            <a:avLst/>
                          </a:prstGeom>
                          <a:ln>
                            <a:noFill/>
                          </a:ln>
                        </wps:spPr>
                        <wps:txbx>
                          <w:txbxContent>
                            <w:p w14:paraId="4677A438" w14:textId="77777777" w:rsidR="005773BB" w:rsidRDefault="005773BB">
                              <w:pPr>
                                <w:spacing w:after="160"/>
                              </w:pPr>
                              <w:r>
                                <w:rPr>
                                  <w:rFonts w:ascii="Calibri" w:eastAsia="Calibri" w:hAnsi="Calibri" w:cs="Calibri"/>
                                  <w:i/>
                                  <w:w w:val="112"/>
                                  <w:sz w:val="17"/>
                                </w:rPr>
                                <w:t>AgentID</w:t>
                              </w:r>
                            </w:p>
                          </w:txbxContent>
                        </wps:txbx>
                        <wps:bodyPr horzOverflow="overflow" vert="horz" lIns="0" tIns="0" rIns="0" bIns="0" rtlCol="0">
                          <a:noAutofit/>
                        </wps:bodyPr>
                      </wps:wsp>
                      <wps:wsp>
                        <wps:cNvPr id="27" name="Rectangle 27"/>
                        <wps:cNvSpPr/>
                        <wps:spPr>
                          <a:xfrm>
                            <a:off x="4634721" y="2908669"/>
                            <a:ext cx="534692" cy="137000"/>
                          </a:xfrm>
                          <a:prstGeom prst="rect">
                            <a:avLst/>
                          </a:prstGeom>
                          <a:ln>
                            <a:noFill/>
                          </a:ln>
                        </wps:spPr>
                        <wps:txbx>
                          <w:txbxContent>
                            <w:p w14:paraId="1FAF47F8" w14:textId="77777777" w:rsidR="005773BB" w:rsidRDefault="005773BB">
                              <w:pPr>
                                <w:spacing w:after="160"/>
                              </w:pPr>
                              <w:r>
                                <w:rPr>
                                  <w:rFonts w:ascii="Calibri" w:eastAsia="Calibri" w:hAnsi="Calibri" w:cs="Calibri"/>
                                  <w:w w:val="114"/>
                                  <w:sz w:val="17"/>
                                </w:rPr>
                                <w:t>Address</w:t>
                              </w:r>
                            </w:p>
                          </w:txbxContent>
                        </wps:txbx>
                        <wps:bodyPr horzOverflow="overflow" vert="horz" lIns="0" tIns="0" rIns="0" bIns="0" rtlCol="0">
                          <a:noAutofit/>
                        </wps:bodyPr>
                      </wps:wsp>
                      <wps:wsp>
                        <wps:cNvPr id="28" name="Rectangle 28"/>
                        <wps:cNvSpPr/>
                        <wps:spPr>
                          <a:xfrm>
                            <a:off x="4634721" y="3054788"/>
                            <a:ext cx="729054" cy="137000"/>
                          </a:xfrm>
                          <a:prstGeom prst="rect">
                            <a:avLst/>
                          </a:prstGeom>
                          <a:ln>
                            <a:noFill/>
                          </a:ln>
                        </wps:spPr>
                        <wps:txbx>
                          <w:txbxContent>
                            <w:p w14:paraId="26849EC7" w14:textId="77777777" w:rsidR="005773BB" w:rsidRDefault="005773BB">
                              <w:pPr>
                                <w:spacing w:after="160"/>
                              </w:pPr>
                              <w:r>
                                <w:rPr>
                                  <w:rFonts w:ascii="Calibri" w:eastAsia="Calibri" w:hAnsi="Calibri" w:cs="Calibri"/>
                                  <w:w w:val="109"/>
                                  <w:sz w:val="17"/>
                                </w:rPr>
                                <w:t>Description</w:t>
                              </w:r>
                            </w:p>
                          </w:txbxContent>
                        </wps:txbx>
                        <wps:bodyPr horzOverflow="overflow" vert="horz" lIns="0" tIns="0" rIns="0" bIns="0" rtlCol="0">
                          <a:noAutofit/>
                        </wps:bodyPr>
                      </wps:wsp>
                      <wps:wsp>
                        <wps:cNvPr id="29" name="Rectangle 29"/>
                        <wps:cNvSpPr/>
                        <wps:spPr>
                          <a:xfrm>
                            <a:off x="4634721" y="3200907"/>
                            <a:ext cx="332075" cy="137000"/>
                          </a:xfrm>
                          <a:prstGeom prst="rect">
                            <a:avLst/>
                          </a:prstGeom>
                          <a:ln>
                            <a:noFill/>
                          </a:ln>
                        </wps:spPr>
                        <wps:txbx>
                          <w:txbxContent>
                            <w:p w14:paraId="56A44240" w14:textId="77777777" w:rsidR="005773BB" w:rsidRDefault="005773BB">
                              <w:pPr>
                                <w:spacing w:after="160"/>
                              </w:pPr>
                              <w:r>
                                <w:rPr>
                                  <w:rFonts w:ascii="Calibri" w:eastAsia="Calibri" w:hAnsi="Calibri" w:cs="Calibri"/>
                                  <w:w w:val="114"/>
                                  <w:sz w:val="17"/>
                                </w:rPr>
                                <w:t>Price</w:t>
                              </w:r>
                            </w:p>
                          </w:txbxContent>
                        </wps:txbx>
                        <wps:bodyPr horzOverflow="overflow" vert="horz" lIns="0" tIns="0" rIns="0" bIns="0" rtlCol="0">
                          <a:noAutofit/>
                        </wps:bodyPr>
                      </wps:wsp>
                      <wps:wsp>
                        <wps:cNvPr id="30" name="Rectangle 30"/>
                        <wps:cNvSpPr/>
                        <wps:spPr>
                          <a:xfrm>
                            <a:off x="4634721" y="3347027"/>
                            <a:ext cx="704786" cy="137000"/>
                          </a:xfrm>
                          <a:prstGeom prst="rect">
                            <a:avLst/>
                          </a:prstGeom>
                          <a:ln>
                            <a:noFill/>
                          </a:ln>
                        </wps:spPr>
                        <wps:txbx>
                          <w:txbxContent>
                            <w:p w14:paraId="4F8FAFF6" w14:textId="77777777" w:rsidR="005773BB" w:rsidRDefault="005773BB">
                              <w:pPr>
                                <w:spacing w:after="160"/>
                              </w:pPr>
                              <w:r>
                                <w:rPr>
                                  <w:rFonts w:ascii="Calibri" w:eastAsia="Calibri" w:hAnsi="Calibri" w:cs="Calibri"/>
                                  <w:w w:val="109"/>
                                  <w:sz w:val="17"/>
                                </w:rPr>
                                <w:t>Bathrooms</w:t>
                              </w:r>
                            </w:p>
                          </w:txbxContent>
                        </wps:txbx>
                        <wps:bodyPr horzOverflow="overflow" vert="horz" lIns="0" tIns="0" rIns="0" bIns="0" rtlCol="0">
                          <a:noAutofit/>
                        </wps:bodyPr>
                      </wps:wsp>
                      <wps:wsp>
                        <wps:cNvPr id="31" name="Rectangle 31"/>
                        <wps:cNvSpPr/>
                        <wps:spPr>
                          <a:xfrm>
                            <a:off x="4634721" y="3493146"/>
                            <a:ext cx="664290" cy="137000"/>
                          </a:xfrm>
                          <a:prstGeom prst="rect">
                            <a:avLst/>
                          </a:prstGeom>
                          <a:ln>
                            <a:noFill/>
                          </a:ln>
                        </wps:spPr>
                        <wps:txbx>
                          <w:txbxContent>
                            <w:p w14:paraId="78CAB683" w14:textId="77777777" w:rsidR="005773BB" w:rsidRDefault="005773BB">
                              <w:pPr>
                                <w:spacing w:after="160"/>
                              </w:pPr>
                              <w:r>
                                <w:rPr>
                                  <w:rFonts w:ascii="Calibri" w:eastAsia="Calibri" w:hAnsi="Calibri" w:cs="Calibri"/>
                                  <w:w w:val="110"/>
                                  <w:sz w:val="17"/>
                                </w:rPr>
                                <w:t>Bedrooms</w:t>
                              </w:r>
                            </w:p>
                          </w:txbxContent>
                        </wps:txbx>
                        <wps:bodyPr horzOverflow="overflow" vert="horz" lIns="0" tIns="0" rIns="0" bIns="0" rtlCol="0">
                          <a:noAutofit/>
                        </wps:bodyPr>
                      </wps:wsp>
                      <wps:wsp>
                        <wps:cNvPr id="32" name="Rectangle 32"/>
                        <wps:cNvSpPr/>
                        <wps:spPr>
                          <a:xfrm>
                            <a:off x="4634721" y="3639265"/>
                            <a:ext cx="404951" cy="137000"/>
                          </a:xfrm>
                          <a:prstGeom prst="rect">
                            <a:avLst/>
                          </a:prstGeom>
                          <a:ln>
                            <a:noFill/>
                          </a:ln>
                        </wps:spPr>
                        <wps:txbx>
                          <w:txbxContent>
                            <w:p w14:paraId="15227B23" w14:textId="77777777" w:rsidR="005773BB" w:rsidRDefault="005773BB">
                              <w:pPr>
                                <w:spacing w:after="160"/>
                              </w:pPr>
                              <w:r>
                                <w:rPr>
                                  <w:rFonts w:ascii="Calibri" w:eastAsia="Calibri" w:hAnsi="Calibri" w:cs="Calibri"/>
                                  <w:w w:val="113"/>
                                  <w:sz w:val="17"/>
                                </w:rPr>
                                <w:t>Floors</w:t>
                              </w:r>
                            </w:p>
                          </w:txbxContent>
                        </wps:txbx>
                        <wps:bodyPr horzOverflow="overflow" vert="horz" lIns="0" tIns="0" rIns="0" bIns="0" rtlCol="0">
                          <a:noAutofit/>
                        </wps:bodyPr>
                      </wps:wsp>
                      <wps:wsp>
                        <wps:cNvPr id="33" name="Rectangle 33"/>
                        <wps:cNvSpPr/>
                        <wps:spPr>
                          <a:xfrm>
                            <a:off x="4634721" y="3785385"/>
                            <a:ext cx="259197" cy="137000"/>
                          </a:xfrm>
                          <a:prstGeom prst="rect">
                            <a:avLst/>
                          </a:prstGeom>
                          <a:ln>
                            <a:noFill/>
                          </a:ln>
                        </wps:spPr>
                        <wps:txbx>
                          <w:txbxContent>
                            <w:p w14:paraId="6E1E72AF" w14:textId="77777777" w:rsidR="005773BB" w:rsidRDefault="005773BB">
                              <w:pPr>
                                <w:spacing w:after="160"/>
                              </w:pPr>
                              <w:r>
                                <w:rPr>
                                  <w:rFonts w:ascii="Calibri" w:eastAsia="Calibri" w:hAnsi="Calibri" w:cs="Calibri"/>
                                  <w:w w:val="118"/>
                                  <w:sz w:val="17"/>
                                </w:rPr>
                                <w:t>size</w:t>
                              </w:r>
                            </w:p>
                          </w:txbxContent>
                        </wps:txbx>
                        <wps:bodyPr horzOverflow="overflow" vert="horz" lIns="0" tIns="0" rIns="0" bIns="0" rtlCol="0">
                          <a:noAutofit/>
                        </wps:bodyPr>
                      </wps:wsp>
                      <wps:wsp>
                        <wps:cNvPr id="34" name="Rectangle 34"/>
                        <wps:cNvSpPr/>
                        <wps:spPr>
                          <a:xfrm>
                            <a:off x="4634721" y="3931504"/>
                            <a:ext cx="599599" cy="137000"/>
                          </a:xfrm>
                          <a:prstGeom prst="rect">
                            <a:avLst/>
                          </a:prstGeom>
                          <a:ln>
                            <a:noFill/>
                          </a:ln>
                        </wps:spPr>
                        <wps:txbx>
                          <w:txbxContent>
                            <w:p w14:paraId="465F98BB" w14:textId="77777777" w:rsidR="005773BB" w:rsidRDefault="005773BB">
                              <w:pPr>
                                <w:spacing w:after="160"/>
                              </w:pPr>
                              <w:r>
                                <w:rPr>
                                  <w:rFonts w:ascii="Calibri" w:eastAsia="Calibri" w:hAnsi="Calibri" w:cs="Calibri"/>
                                  <w:w w:val="107"/>
                                  <w:sz w:val="17"/>
                                </w:rPr>
                                <w:t>furnished</w:t>
                              </w:r>
                            </w:p>
                          </w:txbxContent>
                        </wps:txbx>
                        <wps:bodyPr horzOverflow="overflow" vert="horz" lIns="0" tIns="0" rIns="0" bIns="0" rtlCol="0">
                          <a:noAutofit/>
                        </wps:bodyPr>
                      </wps:wsp>
                      <wps:wsp>
                        <wps:cNvPr id="35" name="Rectangle 35"/>
                        <wps:cNvSpPr/>
                        <wps:spPr>
                          <a:xfrm>
                            <a:off x="4634721" y="4077623"/>
                            <a:ext cx="640164" cy="137000"/>
                          </a:xfrm>
                          <a:prstGeom prst="rect">
                            <a:avLst/>
                          </a:prstGeom>
                          <a:ln>
                            <a:noFill/>
                          </a:ln>
                        </wps:spPr>
                        <wps:txbx>
                          <w:txbxContent>
                            <w:p w14:paraId="461BFBD6" w14:textId="77777777" w:rsidR="005773BB" w:rsidRDefault="005773BB">
                              <w:pPr>
                                <w:spacing w:after="160"/>
                              </w:pPr>
                              <w:r>
                                <w:rPr>
                                  <w:rFonts w:ascii="Calibri" w:eastAsia="Calibri" w:hAnsi="Calibri" w:cs="Calibri"/>
                                  <w:w w:val="110"/>
                                  <w:sz w:val="17"/>
                                </w:rPr>
                                <w:t>image_01</w:t>
                              </w:r>
                            </w:p>
                          </w:txbxContent>
                        </wps:txbx>
                        <wps:bodyPr horzOverflow="overflow" vert="horz" lIns="0" tIns="0" rIns="0" bIns="0" rtlCol="0">
                          <a:noAutofit/>
                        </wps:bodyPr>
                      </wps:wsp>
                      <wps:wsp>
                        <wps:cNvPr id="36" name="Rectangle 36"/>
                        <wps:cNvSpPr/>
                        <wps:spPr>
                          <a:xfrm>
                            <a:off x="4634721" y="4223742"/>
                            <a:ext cx="640164" cy="137000"/>
                          </a:xfrm>
                          <a:prstGeom prst="rect">
                            <a:avLst/>
                          </a:prstGeom>
                          <a:ln>
                            <a:noFill/>
                          </a:ln>
                        </wps:spPr>
                        <wps:txbx>
                          <w:txbxContent>
                            <w:p w14:paraId="1CBD8D67" w14:textId="77777777" w:rsidR="005773BB" w:rsidRDefault="005773BB">
                              <w:pPr>
                                <w:spacing w:after="160"/>
                              </w:pPr>
                              <w:r>
                                <w:rPr>
                                  <w:rFonts w:ascii="Calibri" w:eastAsia="Calibri" w:hAnsi="Calibri" w:cs="Calibri"/>
                                  <w:w w:val="110"/>
                                  <w:sz w:val="17"/>
                                </w:rPr>
                                <w:t>image_02</w:t>
                              </w:r>
                            </w:p>
                          </w:txbxContent>
                        </wps:txbx>
                        <wps:bodyPr horzOverflow="overflow" vert="horz" lIns="0" tIns="0" rIns="0" bIns="0" rtlCol="0">
                          <a:noAutofit/>
                        </wps:bodyPr>
                      </wps:wsp>
                      <wps:wsp>
                        <wps:cNvPr id="37" name="Rectangle 37"/>
                        <wps:cNvSpPr/>
                        <wps:spPr>
                          <a:xfrm>
                            <a:off x="4634721" y="4369861"/>
                            <a:ext cx="640164" cy="137000"/>
                          </a:xfrm>
                          <a:prstGeom prst="rect">
                            <a:avLst/>
                          </a:prstGeom>
                          <a:ln>
                            <a:noFill/>
                          </a:ln>
                        </wps:spPr>
                        <wps:txbx>
                          <w:txbxContent>
                            <w:p w14:paraId="55F5D6A6" w14:textId="77777777" w:rsidR="005773BB" w:rsidRDefault="005773BB">
                              <w:pPr>
                                <w:spacing w:after="160"/>
                              </w:pPr>
                              <w:r>
                                <w:rPr>
                                  <w:rFonts w:ascii="Calibri" w:eastAsia="Calibri" w:hAnsi="Calibri" w:cs="Calibri"/>
                                  <w:w w:val="110"/>
                                  <w:sz w:val="17"/>
                                </w:rPr>
                                <w:t>image_03</w:t>
                              </w:r>
                            </w:p>
                          </w:txbxContent>
                        </wps:txbx>
                        <wps:bodyPr horzOverflow="overflow" vert="horz" lIns="0" tIns="0" rIns="0" bIns="0" rtlCol="0">
                          <a:noAutofit/>
                        </wps:bodyPr>
                      </wps:wsp>
                      <pic:pic xmlns:pic="http://schemas.openxmlformats.org/drawingml/2006/picture">
                        <pic:nvPicPr>
                          <pic:cNvPr id="723" name="Picture 723"/>
                          <pic:cNvPicPr/>
                        </pic:nvPicPr>
                        <pic:blipFill>
                          <a:blip r:embed="rId15"/>
                          <a:stretch>
                            <a:fillRect/>
                          </a:stretch>
                        </pic:blipFill>
                        <pic:spPr>
                          <a:xfrm>
                            <a:off x="4570932" y="-5465"/>
                            <a:ext cx="1557528" cy="1670304"/>
                          </a:xfrm>
                          <a:prstGeom prst="rect">
                            <a:avLst/>
                          </a:prstGeom>
                        </pic:spPr>
                      </pic:pic>
                      <wps:wsp>
                        <wps:cNvPr id="39" name="Shape 39"/>
                        <wps:cNvSpPr/>
                        <wps:spPr>
                          <a:xfrm>
                            <a:off x="4575359" y="0"/>
                            <a:ext cx="1552518" cy="1662107"/>
                          </a:xfrm>
                          <a:custGeom>
                            <a:avLst/>
                            <a:gdLst/>
                            <a:ahLst/>
                            <a:cxnLst/>
                            <a:rect l="0" t="0" r="0" b="0"/>
                            <a:pathLst>
                              <a:path w="1552518" h="1662107">
                                <a:moveTo>
                                  <a:pt x="91325" y="0"/>
                                </a:moveTo>
                                <a:lnTo>
                                  <a:pt x="1461193" y="0"/>
                                </a:lnTo>
                                <a:cubicBezTo>
                                  <a:pt x="1467190" y="0"/>
                                  <a:pt x="1473127" y="585"/>
                                  <a:pt x="1479008" y="1755"/>
                                </a:cubicBezTo>
                                <a:cubicBezTo>
                                  <a:pt x="1484889" y="2925"/>
                                  <a:pt x="1490601" y="4657"/>
                                  <a:pt x="1496141" y="6952"/>
                                </a:cubicBezTo>
                                <a:cubicBezTo>
                                  <a:pt x="1501680" y="9246"/>
                                  <a:pt x="1506944" y="12059"/>
                                  <a:pt x="1511929" y="15391"/>
                                </a:cubicBezTo>
                                <a:cubicBezTo>
                                  <a:pt x="1516916" y="18722"/>
                                  <a:pt x="1521529" y="22508"/>
                                  <a:pt x="1525769" y="26748"/>
                                </a:cubicBezTo>
                                <a:cubicBezTo>
                                  <a:pt x="1530009" y="30988"/>
                                  <a:pt x="1533794" y="35601"/>
                                  <a:pt x="1537126" y="40587"/>
                                </a:cubicBezTo>
                                <a:cubicBezTo>
                                  <a:pt x="1540457" y="45573"/>
                                  <a:pt x="1543271" y="50836"/>
                                  <a:pt x="1545565" y="56376"/>
                                </a:cubicBezTo>
                                <a:cubicBezTo>
                                  <a:pt x="1547861" y="61916"/>
                                  <a:pt x="1549592" y="67626"/>
                                  <a:pt x="1550763" y="73508"/>
                                </a:cubicBezTo>
                                <a:cubicBezTo>
                                  <a:pt x="1551932" y="79389"/>
                                  <a:pt x="1552518" y="85328"/>
                                  <a:pt x="1552518" y="91325"/>
                                </a:cubicBezTo>
                                <a:lnTo>
                                  <a:pt x="1552518" y="1570782"/>
                                </a:lnTo>
                                <a:cubicBezTo>
                                  <a:pt x="1552518" y="1576778"/>
                                  <a:pt x="1551932" y="1582717"/>
                                  <a:pt x="1550763" y="1588598"/>
                                </a:cubicBezTo>
                                <a:cubicBezTo>
                                  <a:pt x="1549592" y="1594480"/>
                                  <a:pt x="1547861" y="1600190"/>
                                  <a:pt x="1545565" y="1605730"/>
                                </a:cubicBezTo>
                                <a:cubicBezTo>
                                  <a:pt x="1543271" y="1611270"/>
                                  <a:pt x="1540457" y="1616533"/>
                                  <a:pt x="1537126" y="1621519"/>
                                </a:cubicBezTo>
                                <a:cubicBezTo>
                                  <a:pt x="1533794" y="1626505"/>
                                  <a:pt x="1530009" y="1631119"/>
                                  <a:pt x="1525769" y="1635359"/>
                                </a:cubicBezTo>
                                <a:cubicBezTo>
                                  <a:pt x="1521529" y="1639598"/>
                                  <a:pt x="1516916" y="1643384"/>
                                  <a:pt x="1511929" y="1646716"/>
                                </a:cubicBezTo>
                                <a:cubicBezTo>
                                  <a:pt x="1506944" y="1650047"/>
                                  <a:pt x="1501680" y="1652860"/>
                                  <a:pt x="1496141" y="1655155"/>
                                </a:cubicBezTo>
                                <a:cubicBezTo>
                                  <a:pt x="1490601" y="1657449"/>
                                  <a:pt x="1484890" y="1659182"/>
                                  <a:pt x="1479009" y="1660352"/>
                                </a:cubicBezTo>
                                <a:cubicBezTo>
                                  <a:pt x="1473128" y="1661521"/>
                                  <a:pt x="1467190" y="1662107"/>
                                  <a:pt x="1461193" y="1662107"/>
                                </a:cubicBezTo>
                                <a:lnTo>
                                  <a:pt x="91325" y="1662107"/>
                                </a:lnTo>
                                <a:cubicBezTo>
                                  <a:pt x="85328" y="1662107"/>
                                  <a:pt x="79389" y="1661521"/>
                                  <a:pt x="73508" y="1660352"/>
                                </a:cubicBezTo>
                                <a:cubicBezTo>
                                  <a:pt x="67627" y="1659182"/>
                                  <a:pt x="61916" y="1657449"/>
                                  <a:pt x="56376" y="1655155"/>
                                </a:cubicBezTo>
                                <a:cubicBezTo>
                                  <a:pt x="50836" y="1652860"/>
                                  <a:pt x="45574" y="1650047"/>
                                  <a:pt x="40587" y="1646716"/>
                                </a:cubicBezTo>
                                <a:cubicBezTo>
                                  <a:pt x="35602" y="1643384"/>
                                  <a:pt x="30989" y="1639598"/>
                                  <a:pt x="26749" y="1635359"/>
                                </a:cubicBezTo>
                                <a:cubicBezTo>
                                  <a:pt x="22509" y="1631119"/>
                                  <a:pt x="18723" y="1626505"/>
                                  <a:pt x="15391" y="1621519"/>
                                </a:cubicBezTo>
                                <a:cubicBezTo>
                                  <a:pt x="12059" y="1616533"/>
                                  <a:pt x="9246" y="1611271"/>
                                  <a:pt x="6952" y="1605731"/>
                                </a:cubicBezTo>
                                <a:cubicBezTo>
                                  <a:pt x="4657" y="1600190"/>
                                  <a:pt x="2925" y="1594480"/>
                                  <a:pt x="1755" y="1588598"/>
                                </a:cubicBezTo>
                                <a:cubicBezTo>
                                  <a:pt x="584" y="1582717"/>
                                  <a:pt x="0" y="1576778"/>
                                  <a:pt x="1" y="1570782"/>
                                </a:cubicBezTo>
                                <a:lnTo>
                                  <a:pt x="1" y="91325"/>
                                </a:lnTo>
                                <a:cubicBezTo>
                                  <a:pt x="0" y="85328"/>
                                  <a:pt x="584" y="79389"/>
                                  <a:pt x="1755" y="73508"/>
                                </a:cubicBezTo>
                                <a:cubicBezTo>
                                  <a:pt x="2925" y="67626"/>
                                  <a:pt x="4657" y="61916"/>
                                  <a:pt x="6952" y="56376"/>
                                </a:cubicBezTo>
                                <a:cubicBezTo>
                                  <a:pt x="9246" y="50836"/>
                                  <a:pt x="12060" y="45573"/>
                                  <a:pt x="15391" y="40587"/>
                                </a:cubicBezTo>
                                <a:cubicBezTo>
                                  <a:pt x="18723" y="35601"/>
                                  <a:pt x="22509" y="30988"/>
                                  <a:pt x="26749" y="26748"/>
                                </a:cubicBezTo>
                                <a:cubicBezTo>
                                  <a:pt x="30989" y="22508"/>
                                  <a:pt x="35602" y="18722"/>
                                  <a:pt x="40587" y="15391"/>
                                </a:cubicBezTo>
                                <a:cubicBezTo>
                                  <a:pt x="45574" y="12059"/>
                                  <a:pt x="50836" y="9246"/>
                                  <a:pt x="56376" y="6952"/>
                                </a:cubicBezTo>
                                <a:cubicBezTo>
                                  <a:pt x="61916" y="4657"/>
                                  <a:pt x="67627" y="2925"/>
                                  <a:pt x="73509" y="1755"/>
                                </a:cubicBezTo>
                                <a:cubicBezTo>
                                  <a:pt x="79390" y="585"/>
                                  <a:pt x="85328" y="0"/>
                                  <a:pt x="91325" y="0"/>
                                </a:cubicBezTo>
                                <a:close/>
                              </a:path>
                            </a:pathLst>
                          </a:custGeom>
                          <a:ln w="9132" cap="flat">
                            <a:miter lim="100000"/>
                          </a:ln>
                        </wps:spPr>
                        <wps:style>
                          <a:lnRef idx="1">
                            <a:srgbClr val="99976B"/>
                          </a:lnRef>
                          <a:fillRef idx="0">
                            <a:srgbClr val="000000">
                              <a:alpha val="0"/>
                            </a:srgbClr>
                          </a:fillRef>
                          <a:effectRef idx="0">
                            <a:scrgbClr r="0" g="0" b="0"/>
                          </a:effectRef>
                          <a:fontRef idx="none"/>
                        </wps:style>
                        <wps:bodyPr/>
                      </wps:wsp>
                      <wps:wsp>
                        <wps:cNvPr id="40" name="Shape 40"/>
                        <wps:cNvSpPr/>
                        <wps:spPr>
                          <a:xfrm>
                            <a:off x="4575359" y="0"/>
                            <a:ext cx="1552518" cy="1662107"/>
                          </a:xfrm>
                          <a:custGeom>
                            <a:avLst/>
                            <a:gdLst/>
                            <a:ahLst/>
                            <a:cxnLst/>
                            <a:rect l="0" t="0" r="0" b="0"/>
                            <a:pathLst>
                              <a:path w="1552518" h="1662107">
                                <a:moveTo>
                                  <a:pt x="91325" y="0"/>
                                </a:moveTo>
                                <a:lnTo>
                                  <a:pt x="1461193" y="0"/>
                                </a:lnTo>
                                <a:cubicBezTo>
                                  <a:pt x="1467190" y="0"/>
                                  <a:pt x="1473127" y="585"/>
                                  <a:pt x="1479008" y="1755"/>
                                </a:cubicBezTo>
                                <a:cubicBezTo>
                                  <a:pt x="1484889" y="2925"/>
                                  <a:pt x="1490601" y="4657"/>
                                  <a:pt x="1496141" y="6952"/>
                                </a:cubicBezTo>
                                <a:cubicBezTo>
                                  <a:pt x="1501680" y="9246"/>
                                  <a:pt x="1506944" y="12059"/>
                                  <a:pt x="1511929" y="15391"/>
                                </a:cubicBezTo>
                                <a:cubicBezTo>
                                  <a:pt x="1516916" y="18722"/>
                                  <a:pt x="1521529" y="22508"/>
                                  <a:pt x="1525769" y="26748"/>
                                </a:cubicBezTo>
                                <a:cubicBezTo>
                                  <a:pt x="1530009" y="30988"/>
                                  <a:pt x="1533794" y="35601"/>
                                  <a:pt x="1537126" y="40587"/>
                                </a:cubicBezTo>
                                <a:cubicBezTo>
                                  <a:pt x="1540457" y="45573"/>
                                  <a:pt x="1543271" y="50836"/>
                                  <a:pt x="1545565" y="56376"/>
                                </a:cubicBezTo>
                                <a:cubicBezTo>
                                  <a:pt x="1547861" y="61916"/>
                                  <a:pt x="1549592" y="67626"/>
                                  <a:pt x="1550763" y="73508"/>
                                </a:cubicBezTo>
                                <a:cubicBezTo>
                                  <a:pt x="1551932" y="79389"/>
                                  <a:pt x="1552518" y="85328"/>
                                  <a:pt x="1552518" y="91325"/>
                                </a:cubicBezTo>
                                <a:lnTo>
                                  <a:pt x="1552518" y="1570782"/>
                                </a:lnTo>
                                <a:cubicBezTo>
                                  <a:pt x="1552518" y="1576778"/>
                                  <a:pt x="1551932" y="1582717"/>
                                  <a:pt x="1550763" y="1588598"/>
                                </a:cubicBezTo>
                                <a:cubicBezTo>
                                  <a:pt x="1549592" y="1594480"/>
                                  <a:pt x="1547861" y="1600190"/>
                                  <a:pt x="1545565" y="1605730"/>
                                </a:cubicBezTo>
                                <a:cubicBezTo>
                                  <a:pt x="1543271" y="1611270"/>
                                  <a:pt x="1540457" y="1616533"/>
                                  <a:pt x="1537126" y="1621519"/>
                                </a:cubicBezTo>
                                <a:cubicBezTo>
                                  <a:pt x="1533794" y="1626505"/>
                                  <a:pt x="1530009" y="1631119"/>
                                  <a:pt x="1525769" y="1635359"/>
                                </a:cubicBezTo>
                                <a:cubicBezTo>
                                  <a:pt x="1521529" y="1639598"/>
                                  <a:pt x="1516916" y="1643384"/>
                                  <a:pt x="1511929" y="1646716"/>
                                </a:cubicBezTo>
                                <a:cubicBezTo>
                                  <a:pt x="1506944" y="1650047"/>
                                  <a:pt x="1501680" y="1652860"/>
                                  <a:pt x="1496141" y="1655155"/>
                                </a:cubicBezTo>
                                <a:cubicBezTo>
                                  <a:pt x="1490601" y="1657449"/>
                                  <a:pt x="1484890" y="1659182"/>
                                  <a:pt x="1479009" y="1660352"/>
                                </a:cubicBezTo>
                                <a:cubicBezTo>
                                  <a:pt x="1473128" y="1661521"/>
                                  <a:pt x="1467190" y="1662107"/>
                                  <a:pt x="1461193" y="1662107"/>
                                </a:cubicBezTo>
                                <a:lnTo>
                                  <a:pt x="91325" y="1662107"/>
                                </a:lnTo>
                                <a:cubicBezTo>
                                  <a:pt x="85328" y="1662107"/>
                                  <a:pt x="79389" y="1661521"/>
                                  <a:pt x="73508" y="1660352"/>
                                </a:cubicBezTo>
                                <a:cubicBezTo>
                                  <a:pt x="67627" y="1659182"/>
                                  <a:pt x="61916" y="1657449"/>
                                  <a:pt x="56376" y="1655155"/>
                                </a:cubicBezTo>
                                <a:cubicBezTo>
                                  <a:pt x="50836" y="1652860"/>
                                  <a:pt x="45574" y="1650047"/>
                                  <a:pt x="40587" y="1646716"/>
                                </a:cubicBezTo>
                                <a:cubicBezTo>
                                  <a:pt x="35602" y="1643384"/>
                                  <a:pt x="30989" y="1639598"/>
                                  <a:pt x="26749" y="1635359"/>
                                </a:cubicBezTo>
                                <a:cubicBezTo>
                                  <a:pt x="22509" y="1631119"/>
                                  <a:pt x="18723" y="1626505"/>
                                  <a:pt x="15391" y="1621519"/>
                                </a:cubicBezTo>
                                <a:cubicBezTo>
                                  <a:pt x="12059" y="1616533"/>
                                  <a:pt x="9246" y="1611271"/>
                                  <a:pt x="6952" y="1605731"/>
                                </a:cubicBezTo>
                                <a:cubicBezTo>
                                  <a:pt x="4657" y="1600190"/>
                                  <a:pt x="2925" y="1594480"/>
                                  <a:pt x="1755" y="1588598"/>
                                </a:cubicBezTo>
                                <a:cubicBezTo>
                                  <a:pt x="584" y="1582717"/>
                                  <a:pt x="0" y="1576778"/>
                                  <a:pt x="1" y="1570782"/>
                                </a:cubicBezTo>
                                <a:lnTo>
                                  <a:pt x="1" y="91325"/>
                                </a:lnTo>
                                <a:cubicBezTo>
                                  <a:pt x="0" y="85328"/>
                                  <a:pt x="584" y="79389"/>
                                  <a:pt x="1755" y="73508"/>
                                </a:cubicBezTo>
                                <a:cubicBezTo>
                                  <a:pt x="2925" y="67626"/>
                                  <a:pt x="4657" y="61916"/>
                                  <a:pt x="6952" y="56376"/>
                                </a:cubicBezTo>
                                <a:cubicBezTo>
                                  <a:pt x="9246" y="50836"/>
                                  <a:pt x="12060" y="45573"/>
                                  <a:pt x="15391" y="40587"/>
                                </a:cubicBezTo>
                                <a:cubicBezTo>
                                  <a:pt x="18723" y="35601"/>
                                  <a:pt x="22509" y="30988"/>
                                  <a:pt x="26749" y="26748"/>
                                </a:cubicBezTo>
                                <a:cubicBezTo>
                                  <a:pt x="30989" y="22508"/>
                                  <a:pt x="35602" y="18722"/>
                                  <a:pt x="40587" y="15391"/>
                                </a:cubicBezTo>
                                <a:cubicBezTo>
                                  <a:pt x="45574" y="12059"/>
                                  <a:pt x="50836" y="9246"/>
                                  <a:pt x="56376" y="6952"/>
                                </a:cubicBezTo>
                                <a:cubicBezTo>
                                  <a:pt x="61916" y="4657"/>
                                  <a:pt x="67627" y="2925"/>
                                  <a:pt x="73509" y="1755"/>
                                </a:cubicBezTo>
                                <a:cubicBezTo>
                                  <a:pt x="79390" y="585"/>
                                  <a:pt x="85328" y="0"/>
                                  <a:pt x="91325" y="0"/>
                                </a:cubicBezTo>
                                <a:close/>
                              </a:path>
                            </a:pathLst>
                          </a:custGeom>
                          <a:ln w="9132" cap="flat">
                            <a:miter lim="100000"/>
                          </a:ln>
                        </wps:spPr>
                        <wps:style>
                          <a:lnRef idx="1">
                            <a:srgbClr val="99976B"/>
                          </a:lnRef>
                          <a:fillRef idx="0">
                            <a:srgbClr val="000000">
                              <a:alpha val="0"/>
                            </a:srgbClr>
                          </a:fillRef>
                          <a:effectRef idx="0">
                            <a:scrgbClr r="0" g="0" b="0"/>
                          </a:effectRef>
                          <a:fontRef idx="none"/>
                        </wps:style>
                        <wps:bodyPr/>
                      </wps:wsp>
                      <wps:wsp>
                        <wps:cNvPr id="41" name="Shape 41"/>
                        <wps:cNvSpPr/>
                        <wps:spPr>
                          <a:xfrm>
                            <a:off x="4575360" y="127854"/>
                            <a:ext cx="1552517" cy="0"/>
                          </a:xfrm>
                          <a:custGeom>
                            <a:avLst/>
                            <a:gdLst/>
                            <a:ahLst/>
                            <a:cxnLst/>
                            <a:rect l="0" t="0" r="0" b="0"/>
                            <a:pathLst>
                              <a:path w="1552517">
                                <a:moveTo>
                                  <a:pt x="0" y="0"/>
                                </a:moveTo>
                                <a:lnTo>
                                  <a:pt x="1552517" y="0"/>
                                </a:lnTo>
                              </a:path>
                            </a:pathLst>
                          </a:custGeom>
                          <a:ln w="9132" cap="flat">
                            <a:miter lim="127000"/>
                          </a:ln>
                        </wps:spPr>
                        <wps:style>
                          <a:lnRef idx="1">
                            <a:srgbClr val="99976B"/>
                          </a:lnRef>
                          <a:fillRef idx="0">
                            <a:srgbClr val="000000">
                              <a:alpha val="0"/>
                            </a:srgbClr>
                          </a:fillRef>
                          <a:effectRef idx="0">
                            <a:scrgbClr r="0" g="0" b="0"/>
                          </a:effectRef>
                          <a:fontRef idx="none"/>
                        </wps:style>
                        <wps:bodyPr/>
                      </wps:wsp>
                      <wps:wsp>
                        <wps:cNvPr id="42" name="Rectangle 42"/>
                        <wps:cNvSpPr/>
                        <wps:spPr>
                          <a:xfrm>
                            <a:off x="4991742" y="16106"/>
                            <a:ext cx="945053" cy="137000"/>
                          </a:xfrm>
                          <a:prstGeom prst="rect">
                            <a:avLst/>
                          </a:prstGeom>
                          <a:ln>
                            <a:noFill/>
                          </a:ln>
                        </wps:spPr>
                        <wps:txbx>
                          <w:txbxContent>
                            <w:p w14:paraId="382F5792" w14:textId="77777777" w:rsidR="005773BB" w:rsidRDefault="005773BB">
                              <w:pPr>
                                <w:spacing w:after="160"/>
                              </w:pPr>
                              <w:r>
                                <w:rPr>
                                  <w:rFonts w:ascii="Calibri" w:eastAsia="Calibri" w:hAnsi="Calibri" w:cs="Calibri"/>
                                  <w:w w:val="108"/>
                                  <w:sz w:val="17"/>
                                </w:rPr>
                                <w:t>PropertyOffers</w:t>
                              </w:r>
                            </w:p>
                          </w:txbxContent>
                        </wps:txbx>
                        <wps:bodyPr horzOverflow="overflow" vert="horz" lIns="0" tIns="0" rIns="0" bIns="0" rtlCol="0">
                          <a:noAutofit/>
                        </wps:bodyPr>
                      </wps:wsp>
                      <wps:wsp>
                        <wps:cNvPr id="43" name="Rectangle 43"/>
                        <wps:cNvSpPr/>
                        <wps:spPr>
                          <a:xfrm>
                            <a:off x="4634721" y="207888"/>
                            <a:ext cx="493983" cy="137000"/>
                          </a:xfrm>
                          <a:prstGeom prst="rect">
                            <a:avLst/>
                          </a:prstGeom>
                          <a:ln>
                            <a:noFill/>
                          </a:ln>
                        </wps:spPr>
                        <wps:txbx>
                          <w:txbxContent>
                            <w:p w14:paraId="17F98879" w14:textId="77777777" w:rsidR="005773BB" w:rsidRDefault="005773BB">
                              <w:pPr>
                                <w:spacing w:after="160"/>
                              </w:pPr>
                              <w:r>
                                <w:rPr>
                                  <w:rFonts w:ascii="Calibri" w:eastAsia="Calibri" w:hAnsi="Calibri" w:cs="Calibri"/>
                                  <w:b/>
                                  <w:w w:val="115"/>
                                  <w:sz w:val="17"/>
                                </w:rPr>
                                <w:t>OfferID</w:t>
                              </w:r>
                            </w:p>
                          </w:txbxContent>
                        </wps:txbx>
                        <wps:bodyPr horzOverflow="overflow" vert="horz" lIns="0" tIns="0" rIns="0" bIns="0" rtlCol="0">
                          <a:noAutofit/>
                        </wps:bodyPr>
                      </wps:wsp>
                      <wps:wsp>
                        <wps:cNvPr id="44" name="Rectangle 44"/>
                        <wps:cNvSpPr/>
                        <wps:spPr>
                          <a:xfrm>
                            <a:off x="4634721" y="354007"/>
                            <a:ext cx="453488" cy="137000"/>
                          </a:xfrm>
                          <a:prstGeom prst="rect">
                            <a:avLst/>
                          </a:prstGeom>
                          <a:ln>
                            <a:noFill/>
                          </a:ln>
                        </wps:spPr>
                        <wps:txbx>
                          <w:txbxContent>
                            <w:p w14:paraId="0F6D640A" w14:textId="77777777" w:rsidR="005773BB" w:rsidRDefault="005773BB">
                              <w:pPr>
                                <w:spacing w:after="160"/>
                              </w:pPr>
                              <w:r>
                                <w:rPr>
                                  <w:rFonts w:ascii="Calibri" w:eastAsia="Calibri" w:hAnsi="Calibri" w:cs="Calibri"/>
                                  <w:i/>
                                  <w:w w:val="114"/>
                                  <w:sz w:val="17"/>
                                </w:rPr>
                                <w:t>UserID</w:t>
                              </w:r>
                            </w:p>
                          </w:txbxContent>
                        </wps:txbx>
                        <wps:bodyPr horzOverflow="overflow" vert="horz" lIns="0" tIns="0" rIns="0" bIns="0" rtlCol="0">
                          <a:noAutofit/>
                        </wps:bodyPr>
                      </wps:wsp>
                      <wps:wsp>
                        <wps:cNvPr id="45" name="Rectangle 45"/>
                        <wps:cNvSpPr/>
                        <wps:spPr>
                          <a:xfrm>
                            <a:off x="4634721" y="500126"/>
                            <a:ext cx="696601" cy="137000"/>
                          </a:xfrm>
                          <a:prstGeom prst="rect">
                            <a:avLst/>
                          </a:prstGeom>
                          <a:ln>
                            <a:noFill/>
                          </a:ln>
                        </wps:spPr>
                        <wps:txbx>
                          <w:txbxContent>
                            <w:p w14:paraId="07FB9DE8" w14:textId="77777777" w:rsidR="005773BB" w:rsidRDefault="005773BB">
                              <w:pPr>
                                <w:spacing w:after="160"/>
                              </w:pPr>
                              <w:r>
                                <w:rPr>
                                  <w:rFonts w:ascii="Calibri" w:eastAsia="Calibri" w:hAnsi="Calibri" w:cs="Calibri"/>
                                  <w:i/>
                                  <w:w w:val="109"/>
                                  <w:sz w:val="17"/>
                                </w:rPr>
                                <w:t>PropertyID</w:t>
                              </w:r>
                            </w:p>
                          </w:txbxContent>
                        </wps:txbx>
                        <wps:bodyPr horzOverflow="overflow" vert="horz" lIns="0" tIns="0" rIns="0" bIns="0" rtlCol="0">
                          <a:noAutofit/>
                        </wps:bodyPr>
                      </wps:wsp>
                      <wps:wsp>
                        <wps:cNvPr id="46" name="Rectangle 46"/>
                        <wps:cNvSpPr/>
                        <wps:spPr>
                          <a:xfrm>
                            <a:off x="4634721" y="646246"/>
                            <a:ext cx="823638" cy="137000"/>
                          </a:xfrm>
                          <a:prstGeom prst="rect">
                            <a:avLst/>
                          </a:prstGeom>
                          <a:ln>
                            <a:noFill/>
                          </a:ln>
                        </wps:spPr>
                        <wps:txbx>
                          <w:txbxContent>
                            <w:p w14:paraId="3110A995" w14:textId="77777777" w:rsidR="005773BB" w:rsidRDefault="005773BB">
                              <w:pPr>
                                <w:spacing w:after="160"/>
                              </w:pPr>
                              <w:r>
                                <w:rPr>
                                  <w:rFonts w:ascii="Calibri" w:eastAsia="Calibri" w:hAnsi="Calibri" w:cs="Calibri"/>
                                  <w:w w:val="105"/>
                                  <w:sz w:val="17"/>
                                </w:rPr>
                                <w:t>OfferAmount</w:t>
                              </w:r>
                            </w:p>
                          </w:txbxContent>
                        </wps:txbx>
                        <wps:bodyPr horzOverflow="overflow" vert="horz" lIns="0" tIns="0" rIns="0" bIns="0" rtlCol="0">
                          <a:noAutofit/>
                        </wps:bodyPr>
                      </wps:wsp>
                      <wps:wsp>
                        <wps:cNvPr id="47" name="Rectangle 47"/>
                        <wps:cNvSpPr/>
                        <wps:spPr>
                          <a:xfrm>
                            <a:off x="4634721" y="792365"/>
                            <a:ext cx="734535" cy="137000"/>
                          </a:xfrm>
                          <a:prstGeom prst="rect">
                            <a:avLst/>
                          </a:prstGeom>
                          <a:ln>
                            <a:noFill/>
                          </a:ln>
                        </wps:spPr>
                        <wps:txbx>
                          <w:txbxContent>
                            <w:p w14:paraId="16A126E0" w14:textId="77777777" w:rsidR="005773BB" w:rsidRDefault="005773BB">
                              <w:pPr>
                                <w:spacing w:after="160"/>
                              </w:pPr>
                              <w:r>
                                <w:rPr>
                                  <w:rFonts w:ascii="Calibri" w:eastAsia="Calibri" w:hAnsi="Calibri" w:cs="Calibri"/>
                                  <w:w w:val="110"/>
                                  <w:sz w:val="17"/>
                                </w:rPr>
                                <w:t>OfferStatus</w:t>
                              </w:r>
                            </w:p>
                          </w:txbxContent>
                        </wps:txbx>
                        <wps:bodyPr horzOverflow="overflow" vert="horz" lIns="0" tIns="0" rIns="0" bIns="0" rtlCol="0">
                          <a:noAutofit/>
                        </wps:bodyPr>
                      </wps:wsp>
                      <pic:pic xmlns:pic="http://schemas.openxmlformats.org/drawingml/2006/picture">
                        <pic:nvPicPr>
                          <pic:cNvPr id="724" name="Picture 724"/>
                          <pic:cNvPicPr/>
                        </pic:nvPicPr>
                        <pic:blipFill>
                          <a:blip r:embed="rId16"/>
                          <a:stretch>
                            <a:fillRect/>
                          </a:stretch>
                        </pic:blipFill>
                        <pic:spPr>
                          <a:xfrm>
                            <a:off x="-4115" y="-5465"/>
                            <a:ext cx="1557528" cy="1670304"/>
                          </a:xfrm>
                          <a:prstGeom prst="rect">
                            <a:avLst/>
                          </a:prstGeom>
                        </pic:spPr>
                      </pic:pic>
                      <wps:wsp>
                        <wps:cNvPr id="49" name="Shape 49"/>
                        <wps:cNvSpPr/>
                        <wps:spPr>
                          <a:xfrm>
                            <a:off x="0" y="0"/>
                            <a:ext cx="1552517" cy="1662107"/>
                          </a:xfrm>
                          <a:custGeom>
                            <a:avLst/>
                            <a:gdLst/>
                            <a:ahLst/>
                            <a:cxnLst/>
                            <a:rect l="0" t="0" r="0" b="0"/>
                            <a:pathLst>
                              <a:path w="1552517" h="1662107">
                                <a:moveTo>
                                  <a:pt x="91324" y="0"/>
                                </a:moveTo>
                                <a:lnTo>
                                  <a:pt x="1461193" y="0"/>
                                </a:lnTo>
                                <a:cubicBezTo>
                                  <a:pt x="1467189" y="0"/>
                                  <a:pt x="1473128" y="585"/>
                                  <a:pt x="1479009" y="1755"/>
                                </a:cubicBezTo>
                                <a:cubicBezTo>
                                  <a:pt x="1484890" y="2925"/>
                                  <a:pt x="1490601" y="4657"/>
                                  <a:pt x="1496141" y="6952"/>
                                </a:cubicBezTo>
                                <a:cubicBezTo>
                                  <a:pt x="1501680" y="9246"/>
                                  <a:pt x="1506944" y="12059"/>
                                  <a:pt x="1511930" y="15391"/>
                                </a:cubicBezTo>
                                <a:cubicBezTo>
                                  <a:pt x="1516916" y="18722"/>
                                  <a:pt x="1521529" y="22508"/>
                                  <a:pt x="1525769" y="26748"/>
                                </a:cubicBezTo>
                                <a:cubicBezTo>
                                  <a:pt x="1530009" y="30988"/>
                                  <a:pt x="1533795" y="35601"/>
                                  <a:pt x="1537126" y="40587"/>
                                </a:cubicBezTo>
                                <a:cubicBezTo>
                                  <a:pt x="1540458" y="45573"/>
                                  <a:pt x="1543271" y="50836"/>
                                  <a:pt x="1545565" y="56376"/>
                                </a:cubicBezTo>
                                <a:cubicBezTo>
                                  <a:pt x="1547860" y="61916"/>
                                  <a:pt x="1549593" y="67626"/>
                                  <a:pt x="1550762" y="73508"/>
                                </a:cubicBezTo>
                                <a:cubicBezTo>
                                  <a:pt x="1551932" y="79389"/>
                                  <a:pt x="1552517" y="85328"/>
                                  <a:pt x="1552517" y="91325"/>
                                </a:cubicBezTo>
                                <a:lnTo>
                                  <a:pt x="1552517" y="1570782"/>
                                </a:lnTo>
                                <a:cubicBezTo>
                                  <a:pt x="1552517" y="1576778"/>
                                  <a:pt x="1551932" y="1582717"/>
                                  <a:pt x="1550762" y="1588598"/>
                                </a:cubicBezTo>
                                <a:cubicBezTo>
                                  <a:pt x="1549593" y="1594480"/>
                                  <a:pt x="1547860" y="1600190"/>
                                  <a:pt x="1545565" y="1605730"/>
                                </a:cubicBezTo>
                                <a:cubicBezTo>
                                  <a:pt x="1543271" y="1611270"/>
                                  <a:pt x="1540458" y="1616533"/>
                                  <a:pt x="1537126" y="1621519"/>
                                </a:cubicBezTo>
                                <a:cubicBezTo>
                                  <a:pt x="1533795" y="1626505"/>
                                  <a:pt x="1530009" y="1631119"/>
                                  <a:pt x="1525769" y="1635359"/>
                                </a:cubicBezTo>
                                <a:cubicBezTo>
                                  <a:pt x="1521529" y="1639598"/>
                                  <a:pt x="1516916" y="1643384"/>
                                  <a:pt x="1511929" y="1646716"/>
                                </a:cubicBezTo>
                                <a:cubicBezTo>
                                  <a:pt x="1506944" y="1650047"/>
                                  <a:pt x="1501680" y="1652860"/>
                                  <a:pt x="1496141" y="1655155"/>
                                </a:cubicBezTo>
                                <a:cubicBezTo>
                                  <a:pt x="1490601" y="1657449"/>
                                  <a:pt x="1484890" y="1659182"/>
                                  <a:pt x="1479009" y="1660352"/>
                                </a:cubicBezTo>
                                <a:cubicBezTo>
                                  <a:pt x="1473128" y="1661521"/>
                                  <a:pt x="1467189" y="1662107"/>
                                  <a:pt x="1461193" y="1662107"/>
                                </a:cubicBezTo>
                                <a:lnTo>
                                  <a:pt x="91324" y="1662107"/>
                                </a:lnTo>
                                <a:cubicBezTo>
                                  <a:pt x="85328" y="1662107"/>
                                  <a:pt x="79389" y="1661521"/>
                                  <a:pt x="73508" y="1660352"/>
                                </a:cubicBezTo>
                                <a:cubicBezTo>
                                  <a:pt x="67626" y="1659182"/>
                                  <a:pt x="61916" y="1657449"/>
                                  <a:pt x="56376" y="1655155"/>
                                </a:cubicBezTo>
                                <a:cubicBezTo>
                                  <a:pt x="50836" y="1652860"/>
                                  <a:pt x="45573" y="1650047"/>
                                  <a:pt x="40587" y="1646716"/>
                                </a:cubicBezTo>
                                <a:cubicBezTo>
                                  <a:pt x="35601" y="1643384"/>
                                  <a:pt x="30988" y="1639598"/>
                                  <a:pt x="26748" y="1635359"/>
                                </a:cubicBezTo>
                                <a:cubicBezTo>
                                  <a:pt x="22508" y="1631119"/>
                                  <a:pt x="18722" y="1626505"/>
                                  <a:pt x="15391" y="1621519"/>
                                </a:cubicBezTo>
                                <a:cubicBezTo>
                                  <a:pt x="12059" y="1616533"/>
                                  <a:pt x="9246" y="1611271"/>
                                  <a:pt x="6951" y="1605731"/>
                                </a:cubicBezTo>
                                <a:cubicBezTo>
                                  <a:pt x="4657" y="1600190"/>
                                  <a:pt x="2924" y="1594480"/>
                                  <a:pt x="1755" y="1588598"/>
                                </a:cubicBezTo>
                                <a:cubicBezTo>
                                  <a:pt x="585" y="1582717"/>
                                  <a:pt x="0" y="1576778"/>
                                  <a:pt x="0" y="1570782"/>
                                </a:cubicBezTo>
                                <a:lnTo>
                                  <a:pt x="0" y="91325"/>
                                </a:lnTo>
                                <a:cubicBezTo>
                                  <a:pt x="0" y="85328"/>
                                  <a:pt x="585" y="79389"/>
                                  <a:pt x="1755" y="73508"/>
                                </a:cubicBezTo>
                                <a:cubicBezTo>
                                  <a:pt x="2925" y="67626"/>
                                  <a:pt x="4657" y="61916"/>
                                  <a:pt x="6951" y="56376"/>
                                </a:cubicBezTo>
                                <a:cubicBezTo>
                                  <a:pt x="9246" y="50836"/>
                                  <a:pt x="12059" y="45573"/>
                                  <a:pt x="15391" y="40587"/>
                                </a:cubicBezTo>
                                <a:cubicBezTo>
                                  <a:pt x="18722" y="35601"/>
                                  <a:pt x="22508" y="30988"/>
                                  <a:pt x="26748" y="26748"/>
                                </a:cubicBezTo>
                                <a:cubicBezTo>
                                  <a:pt x="30988" y="22508"/>
                                  <a:pt x="35601" y="18722"/>
                                  <a:pt x="40587" y="15391"/>
                                </a:cubicBezTo>
                                <a:cubicBezTo>
                                  <a:pt x="45573" y="12059"/>
                                  <a:pt x="50836" y="9246"/>
                                  <a:pt x="56376" y="6952"/>
                                </a:cubicBezTo>
                                <a:cubicBezTo>
                                  <a:pt x="61916" y="4657"/>
                                  <a:pt x="67626" y="2925"/>
                                  <a:pt x="73508" y="1755"/>
                                </a:cubicBezTo>
                                <a:cubicBezTo>
                                  <a:pt x="79389" y="585"/>
                                  <a:pt x="85328" y="0"/>
                                  <a:pt x="91324" y="0"/>
                                </a:cubicBezTo>
                                <a:close/>
                              </a:path>
                            </a:pathLst>
                          </a:custGeom>
                          <a:ln w="9132" cap="flat">
                            <a:miter lim="100000"/>
                          </a:ln>
                        </wps:spPr>
                        <wps:style>
                          <a:lnRef idx="1">
                            <a:srgbClr val="DDAB38"/>
                          </a:lnRef>
                          <a:fillRef idx="0">
                            <a:srgbClr val="000000">
                              <a:alpha val="0"/>
                            </a:srgbClr>
                          </a:fillRef>
                          <a:effectRef idx="0">
                            <a:scrgbClr r="0" g="0" b="0"/>
                          </a:effectRef>
                          <a:fontRef idx="none"/>
                        </wps:style>
                        <wps:bodyPr/>
                      </wps:wsp>
                      <wps:wsp>
                        <wps:cNvPr id="50" name="Shape 50"/>
                        <wps:cNvSpPr/>
                        <wps:spPr>
                          <a:xfrm>
                            <a:off x="0" y="0"/>
                            <a:ext cx="1552517" cy="1662107"/>
                          </a:xfrm>
                          <a:custGeom>
                            <a:avLst/>
                            <a:gdLst/>
                            <a:ahLst/>
                            <a:cxnLst/>
                            <a:rect l="0" t="0" r="0" b="0"/>
                            <a:pathLst>
                              <a:path w="1552517" h="1662107">
                                <a:moveTo>
                                  <a:pt x="91324" y="0"/>
                                </a:moveTo>
                                <a:lnTo>
                                  <a:pt x="1461193" y="0"/>
                                </a:lnTo>
                                <a:cubicBezTo>
                                  <a:pt x="1467189" y="0"/>
                                  <a:pt x="1473128" y="585"/>
                                  <a:pt x="1479009" y="1755"/>
                                </a:cubicBezTo>
                                <a:cubicBezTo>
                                  <a:pt x="1484890" y="2925"/>
                                  <a:pt x="1490601" y="4657"/>
                                  <a:pt x="1496141" y="6952"/>
                                </a:cubicBezTo>
                                <a:cubicBezTo>
                                  <a:pt x="1501680" y="9246"/>
                                  <a:pt x="1506944" y="12059"/>
                                  <a:pt x="1511930" y="15391"/>
                                </a:cubicBezTo>
                                <a:cubicBezTo>
                                  <a:pt x="1516916" y="18722"/>
                                  <a:pt x="1521529" y="22508"/>
                                  <a:pt x="1525769" y="26748"/>
                                </a:cubicBezTo>
                                <a:cubicBezTo>
                                  <a:pt x="1530009" y="30988"/>
                                  <a:pt x="1533795" y="35601"/>
                                  <a:pt x="1537126" y="40587"/>
                                </a:cubicBezTo>
                                <a:cubicBezTo>
                                  <a:pt x="1540458" y="45573"/>
                                  <a:pt x="1543271" y="50836"/>
                                  <a:pt x="1545565" y="56376"/>
                                </a:cubicBezTo>
                                <a:cubicBezTo>
                                  <a:pt x="1547860" y="61916"/>
                                  <a:pt x="1549593" y="67626"/>
                                  <a:pt x="1550762" y="73508"/>
                                </a:cubicBezTo>
                                <a:cubicBezTo>
                                  <a:pt x="1551932" y="79389"/>
                                  <a:pt x="1552517" y="85328"/>
                                  <a:pt x="1552517" y="91325"/>
                                </a:cubicBezTo>
                                <a:lnTo>
                                  <a:pt x="1552517" y="1570782"/>
                                </a:lnTo>
                                <a:cubicBezTo>
                                  <a:pt x="1552517" y="1576778"/>
                                  <a:pt x="1551932" y="1582717"/>
                                  <a:pt x="1550762" y="1588598"/>
                                </a:cubicBezTo>
                                <a:cubicBezTo>
                                  <a:pt x="1549593" y="1594480"/>
                                  <a:pt x="1547860" y="1600190"/>
                                  <a:pt x="1545565" y="1605730"/>
                                </a:cubicBezTo>
                                <a:cubicBezTo>
                                  <a:pt x="1543271" y="1611270"/>
                                  <a:pt x="1540458" y="1616533"/>
                                  <a:pt x="1537126" y="1621519"/>
                                </a:cubicBezTo>
                                <a:cubicBezTo>
                                  <a:pt x="1533795" y="1626505"/>
                                  <a:pt x="1530009" y="1631119"/>
                                  <a:pt x="1525769" y="1635359"/>
                                </a:cubicBezTo>
                                <a:cubicBezTo>
                                  <a:pt x="1521529" y="1639598"/>
                                  <a:pt x="1516916" y="1643384"/>
                                  <a:pt x="1511929" y="1646716"/>
                                </a:cubicBezTo>
                                <a:cubicBezTo>
                                  <a:pt x="1506944" y="1650047"/>
                                  <a:pt x="1501680" y="1652860"/>
                                  <a:pt x="1496141" y="1655155"/>
                                </a:cubicBezTo>
                                <a:cubicBezTo>
                                  <a:pt x="1490601" y="1657449"/>
                                  <a:pt x="1484890" y="1659182"/>
                                  <a:pt x="1479009" y="1660352"/>
                                </a:cubicBezTo>
                                <a:cubicBezTo>
                                  <a:pt x="1473128" y="1661521"/>
                                  <a:pt x="1467189" y="1662107"/>
                                  <a:pt x="1461193" y="1662107"/>
                                </a:cubicBezTo>
                                <a:lnTo>
                                  <a:pt x="91324" y="1662107"/>
                                </a:lnTo>
                                <a:cubicBezTo>
                                  <a:pt x="85328" y="1662107"/>
                                  <a:pt x="79389" y="1661521"/>
                                  <a:pt x="73508" y="1660352"/>
                                </a:cubicBezTo>
                                <a:cubicBezTo>
                                  <a:pt x="67626" y="1659182"/>
                                  <a:pt x="61916" y="1657449"/>
                                  <a:pt x="56376" y="1655155"/>
                                </a:cubicBezTo>
                                <a:cubicBezTo>
                                  <a:pt x="50836" y="1652860"/>
                                  <a:pt x="45573" y="1650047"/>
                                  <a:pt x="40587" y="1646716"/>
                                </a:cubicBezTo>
                                <a:cubicBezTo>
                                  <a:pt x="35601" y="1643384"/>
                                  <a:pt x="30988" y="1639598"/>
                                  <a:pt x="26748" y="1635359"/>
                                </a:cubicBezTo>
                                <a:cubicBezTo>
                                  <a:pt x="22508" y="1631119"/>
                                  <a:pt x="18722" y="1626505"/>
                                  <a:pt x="15391" y="1621519"/>
                                </a:cubicBezTo>
                                <a:cubicBezTo>
                                  <a:pt x="12059" y="1616533"/>
                                  <a:pt x="9246" y="1611271"/>
                                  <a:pt x="6951" y="1605731"/>
                                </a:cubicBezTo>
                                <a:cubicBezTo>
                                  <a:pt x="4657" y="1600190"/>
                                  <a:pt x="2924" y="1594480"/>
                                  <a:pt x="1755" y="1588598"/>
                                </a:cubicBezTo>
                                <a:cubicBezTo>
                                  <a:pt x="585" y="1582717"/>
                                  <a:pt x="0" y="1576778"/>
                                  <a:pt x="0" y="1570782"/>
                                </a:cubicBezTo>
                                <a:lnTo>
                                  <a:pt x="0" y="91325"/>
                                </a:lnTo>
                                <a:cubicBezTo>
                                  <a:pt x="0" y="85328"/>
                                  <a:pt x="585" y="79389"/>
                                  <a:pt x="1755" y="73508"/>
                                </a:cubicBezTo>
                                <a:cubicBezTo>
                                  <a:pt x="2925" y="67626"/>
                                  <a:pt x="4657" y="61916"/>
                                  <a:pt x="6951" y="56376"/>
                                </a:cubicBezTo>
                                <a:cubicBezTo>
                                  <a:pt x="9246" y="50836"/>
                                  <a:pt x="12059" y="45573"/>
                                  <a:pt x="15391" y="40587"/>
                                </a:cubicBezTo>
                                <a:cubicBezTo>
                                  <a:pt x="18722" y="35601"/>
                                  <a:pt x="22508" y="30988"/>
                                  <a:pt x="26748" y="26748"/>
                                </a:cubicBezTo>
                                <a:cubicBezTo>
                                  <a:pt x="30988" y="22508"/>
                                  <a:pt x="35601" y="18722"/>
                                  <a:pt x="40587" y="15391"/>
                                </a:cubicBezTo>
                                <a:cubicBezTo>
                                  <a:pt x="45573" y="12059"/>
                                  <a:pt x="50836" y="9246"/>
                                  <a:pt x="56376" y="6952"/>
                                </a:cubicBezTo>
                                <a:cubicBezTo>
                                  <a:pt x="61916" y="4657"/>
                                  <a:pt x="67626" y="2925"/>
                                  <a:pt x="73508" y="1755"/>
                                </a:cubicBezTo>
                                <a:cubicBezTo>
                                  <a:pt x="79389" y="585"/>
                                  <a:pt x="85328" y="0"/>
                                  <a:pt x="91324" y="0"/>
                                </a:cubicBezTo>
                                <a:close/>
                              </a:path>
                            </a:pathLst>
                          </a:custGeom>
                          <a:ln w="9132" cap="flat">
                            <a:miter lim="100000"/>
                          </a:ln>
                        </wps:spPr>
                        <wps:style>
                          <a:lnRef idx="1">
                            <a:srgbClr val="DDAB38"/>
                          </a:lnRef>
                          <a:fillRef idx="0">
                            <a:srgbClr val="000000">
                              <a:alpha val="0"/>
                            </a:srgbClr>
                          </a:fillRef>
                          <a:effectRef idx="0">
                            <a:scrgbClr r="0" g="0" b="0"/>
                          </a:effectRef>
                          <a:fontRef idx="none"/>
                        </wps:style>
                        <wps:bodyPr/>
                      </wps:wsp>
                      <wps:wsp>
                        <wps:cNvPr id="51" name="Shape 51"/>
                        <wps:cNvSpPr/>
                        <wps:spPr>
                          <a:xfrm>
                            <a:off x="0" y="127854"/>
                            <a:ext cx="1552517" cy="0"/>
                          </a:xfrm>
                          <a:custGeom>
                            <a:avLst/>
                            <a:gdLst/>
                            <a:ahLst/>
                            <a:cxnLst/>
                            <a:rect l="0" t="0" r="0" b="0"/>
                            <a:pathLst>
                              <a:path w="1552517">
                                <a:moveTo>
                                  <a:pt x="0" y="0"/>
                                </a:moveTo>
                                <a:lnTo>
                                  <a:pt x="1552517" y="0"/>
                                </a:lnTo>
                              </a:path>
                            </a:pathLst>
                          </a:custGeom>
                          <a:ln w="9132" cap="flat">
                            <a:miter lim="127000"/>
                          </a:ln>
                        </wps:spPr>
                        <wps:style>
                          <a:lnRef idx="1">
                            <a:srgbClr val="DDAB38"/>
                          </a:lnRef>
                          <a:fillRef idx="0">
                            <a:srgbClr val="000000">
                              <a:alpha val="0"/>
                            </a:srgbClr>
                          </a:fillRef>
                          <a:effectRef idx="0">
                            <a:scrgbClr r="0" g="0" b="0"/>
                          </a:effectRef>
                          <a:fontRef idx="none"/>
                        </wps:style>
                        <wps:bodyPr/>
                      </wps:wsp>
                      <wps:wsp>
                        <wps:cNvPr id="52" name="Rectangle 52"/>
                        <wps:cNvSpPr/>
                        <wps:spPr>
                          <a:xfrm>
                            <a:off x="588901" y="16106"/>
                            <a:ext cx="486013" cy="137000"/>
                          </a:xfrm>
                          <a:prstGeom prst="rect">
                            <a:avLst/>
                          </a:prstGeom>
                          <a:ln>
                            <a:noFill/>
                          </a:ln>
                        </wps:spPr>
                        <wps:txbx>
                          <w:txbxContent>
                            <w:p w14:paraId="7377A688" w14:textId="77777777" w:rsidR="005773BB" w:rsidRDefault="005773BB">
                              <w:pPr>
                                <w:spacing w:after="160"/>
                              </w:pPr>
                              <w:r>
                                <w:rPr>
                                  <w:rFonts w:ascii="Calibri" w:eastAsia="Calibri" w:hAnsi="Calibri" w:cs="Calibri"/>
                                  <w:w w:val="111"/>
                                  <w:sz w:val="17"/>
                                </w:rPr>
                                <w:t>Admins</w:t>
                              </w:r>
                            </w:p>
                          </w:txbxContent>
                        </wps:txbx>
                        <wps:bodyPr horzOverflow="overflow" vert="horz" lIns="0" tIns="0" rIns="0" bIns="0" rtlCol="0">
                          <a:noAutofit/>
                        </wps:bodyPr>
                      </wps:wsp>
                      <wps:wsp>
                        <wps:cNvPr id="53" name="Rectangle 53"/>
                        <wps:cNvSpPr/>
                        <wps:spPr>
                          <a:xfrm>
                            <a:off x="59361" y="207888"/>
                            <a:ext cx="599171" cy="137000"/>
                          </a:xfrm>
                          <a:prstGeom prst="rect">
                            <a:avLst/>
                          </a:prstGeom>
                          <a:ln>
                            <a:noFill/>
                          </a:ln>
                        </wps:spPr>
                        <wps:txbx>
                          <w:txbxContent>
                            <w:p w14:paraId="43ED3CA0" w14:textId="77777777" w:rsidR="005773BB" w:rsidRDefault="005773BB">
                              <w:pPr>
                                <w:spacing w:after="160"/>
                              </w:pPr>
                              <w:r>
                                <w:rPr>
                                  <w:rFonts w:ascii="Calibri" w:eastAsia="Calibri" w:hAnsi="Calibri" w:cs="Calibri"/>
                                  <w:b/>
                                  <w:w w:val="118"/>
                                  <w:sz w:val="17"/>
                                </w:rPr>
                                <w:t>AdminID</w:t>
                              </w:r>
                            </w:p>
                          </w:txbxContent>
                        </wps:txbx>
                        <wps:bodyPr horzOverflow="overflow" vert="horz" lIns="0" tIns="0" rIns="0" bIns="0" rtlCol="0">
                          <a:noAutofit/>
                        </wps:bodyPr>
                      </wps:wsp>
                      <wps:wsp>
                        <wps:cNvPr id="54" name="Rectangle 54"/>
                        <wps:cNvSpPr/>
                        <wps:spPr>
                          <a:xfrm>
                            <a:off x="59361" y="354007"/>
                            <a:ext cx="453488" cy="137000"/>
                          </a:xfrm>
                          <a:prstGeom prst="rect">
                            <a:avLst/>
                          </a:prstGeom>
                          <a:ln>
                            <a:noFill/>
                          </a:ln>
                        </wps:spPr>
                        <wps:txbx>
                          <w:txbxContent>
                            <w:p w14:paraId="2CAE4154" w14:textId="77777777" w:rsidR="005773BB" w:rsidRDefault="005773BB">
                              <w:pPr>
                                <w:spacing w:after="160"/>
                              </w:pPr>
                              <w:r>
                                <w:rPr>
                                  <w:rFonts w:ascii="Calibri" w:eastAsia="Calibri" w:hAnsi="Calibri" w:cs="Calibri"/>
                                  <w:i/>
                                  <w:w w:val="114"/>
                                  <w:sz w:val="17"/>
                                </w:rPr>
                                <w:t>UserID</w:t>
                              </w:r>
                            </w:p>
                          </w:txbxContent>
                        </wps:txbx>
                        <wps:bodyPr horzOverflow="overflow" vert="horz" lIns="0" tIns="0" rIns="0" bIns="0" rtlCol="0">
                          <a:noAutofit/>
                        </wps:bodyPr>
                      </wps:wsp>
                      <wps:wsp>
                        <wps:cNvPr id="55" name="Rectangle 55"/>
                        <wps:cNvSpPr/>
                        <wps:spPr>
                          <a:xfrm>
                            <a:off x="59361" y="500126"/>
                            <a:ext cx="672333" cy="137000"/>
                          </a:xfrm>
                          <a:prstGeom prst="rect">
                            <a:avLst/>
                          </a:prstGeom>
                          <a:ln>
                            <a:noFill/>
                          </a:ln>
                        </wps:spPr>
                        <wps:txbx>
                          <w:txbxContent>
                            <w:p w14:paraId="7056954D" w14:textId="77777777" w:rsidR="005773BB" w:rsidRDefault="005773BB">
                              <w:pPr>
                                <w:spacing w:after="160"/>
                              </w:pPr>
                              <w:r>
                                <w:rPr>
                                  <w:rFonts w:ascii="Calibri" w:eastAsia="Calibri" w:hAnsi="Calibri" w:cs="Calibri"/>
                                  <w:w w:val="111"/>
                                  <w:sz w:val="17"/>
                                </w:rPr>
                                <w:t>Username</w:t>
                              </w:r>
                            </w:p>
                          </w:txbxContent>
                        </wps:txbx>
                        <wps:bodyPr horzOverflow="overflow" vert="horz" lIns="0" tIns="0" rIns="0" bIns="0" rtlCol="0">
                          <a:noAutofit/>
                        </wps:bodyPr>
                      </wps:wsp>
                      <wps:wsp>
                        <wps:cNvPr id="56" name="Rectangle 56"/>
                        <wps:cNvSpPr/>
                        <wps:spPr>
                          <a:xfrm>
                            <a:off x="59361" y="646246"/>
                            <a:ext cx="639951" cy="137000"/>
                          </a:xfrm>
                          <a:prstGeom prst="rect">
                            <a:avLst/>
                          </a:prstGeom>
                          <a:ln>
                            <a:noFill/>
                          </a:ln>
                        </wps:spPr>
                        <wps:txbx>
                          <w:txbxContent>
                            <w:p w14:paraId="61A6B867" w14:textId="77777777" w:rsidR="005773BB" w:rsidRDefault="005773BB">
                              <w:pPr>
                                <w:spacing w:after="160"/>
                              </w:pPr>
                              <w:r>
                                <w:rPr>
                                  <w:rFonts w:ascii="Calibri" w:eastAsia="Calibri" w:hAnsi="Calibri" w:cs="Calibri"/>
                                  <w:w w:val="114"/>
                                  <w:sz w:val="17"/>
                                </w:rPr>
                                <w:t>Password</w:t>
                              </w:r>
                            </w:p>
                          </w:txbxContent>
                        </wps:txbx>
                        <wps:bodyPr horzOverflow="overflow" vert="horz" lIns="0" tIns="0" rIns="0" bIns="0" rtlCol="0">
                          <a:noAutofit/>
                        </wps:bodyPr>
                      </wps:wsp>
                      <pic:pic xmlns:pic="http://schemas.openxmlformats.org/drawingml/2006/picture">
                        <pic:nvPicPr>
                          <pic:cNvPr id="726" name="Picture 726"/>
                          <pic:cNvPicPr/>
                        </pic:nvPicPr>
                        <pic:blipFill>
                          <a:blip r:embed="rId17"/>
                          <a:stretch>
                            <a:fillRect/>
                          </a:stretch>
                        </pic:blipFill>
                        <pic:spPr>
                          <a:xfrm>
                            <a:off x="2281884" y="2654422"/>
                            <a:ext cx="1560576" cy="1725168"/>
                          </a:xfrm>
                          <a:prstGeom prst="rect">
                            <a:avLst/>
                          </a:prstGeom>
                        </pic:spPr>
                      </pic:pic>
                      <wps:wsp>
                        <wps:cNvPr id="58" name="Shape 58"/>
                        <wps:cNvSpPr/>
                        <wps:spPr>
                          <a:xfrm>
                            <a:off x="2287680" y="2657544"/>
                            <a:ext cx="1552517" cy="1721468"/>
                          </a:xfrm>
                          <a:custGeom>
                            <a:avLst/>
                            <a:gdLst/>
                            <a:ahLst/>
                            <a:cxnLst/>
                            <a:rect l="0" t="0" r="0" b="0"/>
                            <a:pathLst>
                              <a:path w="1552517" h="1721468">
                                <a:moveTo>
                                  <a:pt x="91324" y="0"/>
                                </a:moveTo>
                                <a:lnTo>
                                  <a:pt x="1461193" y="0"/>
                                </a:lnTo>
                                <a:cubicBezTo>
                                  <a:pt x="1467188" y="0"/>
                                  <a:pt x="1473127" y="585"/>
                                  <a:pt x="1479008" y="1755"/>
                                </a:cubicBezTo>
                                <a:cubicBezTo>
                                  <a:pt x="1484889" y="2924"/>
                                  <a:pt x="1490600" y="4657"/>
                                  <a:pt x="1496140" y="6952"/>
                                </a:cubicBezTo>
                                <a:cubicBezTo>
                                  <a:pt x="1501680" y="9246"/>
                                  <a:pt x="1506943" y="12059"/>
                                  <a:pt x="1511929" y="15391"/>
                                </a:cubicBezTo>
                                <a:cubicBezTo>
                                  <a:pt x="1516915" y="18722"/>
                                  <a:pt x="1521528" y="22508"/>
                                  <a:pt x="1525768" y="26748"/>
                                </a:cubicBezTo>
                                <a:cubicBezTo>
                                  <a:pt x="1530008" y="30988"/>
                                  <a:pt x="1533794" y="35601"/>
                                  <a:pt x="1537126" y="40587"/>
                                </a:cubicBezTo>
                                <a:cubicBezTo>
                                  <a:pt x="1540457" y="45572"/>
                                  <a:pt x="1543270" y="50836"/>
                                  <a:pt x="1545565" y="56376"/>
                                </a:cubicBezTo>
                                <a:cubicBezTo>
                                  <a:pt x="1547859" y="61916"/>
                                  <a:pt x="1549592" y="67626"/>
                                  <a:pt x="1550762" y="73508"/>
                                </a:cubicBezTo>
                                <a:cubicBezTo>
                                  <a:pt x="1551932" y="79389"/>
                                  <a:pt x="1552517" y="85328"/>
                                  <a:pt x="1552517" y="91325"/>
                                </a:cubicBezTo>
                                <a:lnTo>
                                  <a:pt x="1552517" y="1630143"/>
                                </a:lnTo>
                                <a:cubicBezTo>
                                  <a:pt x="1552517" y="1636140"/>
                                  <a:pt x="1551932" y="1642078"/>
                                  <a:pt x="1550762" y="1647959"/>
                                </a:cubicBezTo>
                                <a:cubicBezTo>
                                  <a:pt x="1549592" y="1653841"/>
                                  <a:pt x="1547859" y="1659550"/>
                                  <a:pt x="1545565" y="1665091"/>
                                </a:cubicBezTo>
                                <a:cubicBezTo>
                                  <a:pt x="1543270" y="1670631"/>
                                  <a:pt x="1540457" y="1675894"/>
                                  <a:pt x="1537126" y="1680880"/>
                                </a:cubicBezTo>
                                <a:cubicBezTo>
                                  <a:pt x="1533794" y="1685866"/>
                                  <a:pt x="1530008" y="1690479"/>
                                  <a:pt x="1525768" y="1694719"/>
                                </a:cubicBezTo>
                                <a:cubicBezTo>
                                  <a:pt x="1521528" y="1698959"/>
                                  <a:pt x="1516914" y="1702745"/>
                                  <a:pt x="1511928" y="1706076"/>
                                </a:cubicBezTo>
                                <a:cubicBezTo>
                                  <a:pt x="1506942" y="1709408"/>
                                  <a:pt x="1501680" y="1712221"/>
                                  <a:pt x="1496140" y="1714516"/>
                                </a:cubicBezTo>
                                <a:cubicBezTo>
                                  <a:pt x="1490600" y="1716811"/>
                                  <a:pt x="1484889" y="1718543"/>
                                  <a:pt x="1479008" y="1719713"/>
                                </a:cubicBezTo>
                                <a:cubicBezTo>
                                  <a:pt x="1473127" y="1720883"/>
                                  <a:pt x="1467188" y="1721468"/>
                                  <a:pt x="1461193" y="1721468"/>
                                </a:cubicBezTo>
                                <a:lnTo>
                                  <a:pt x="91324" y="1721468"/>
                                </a:lnTo>
                                <a:cubicBezTo>
                                  <a:pt x="85328" y="1721468"/>
                                  <a:pt x="79389" y="1720883"/>
                                  <a:pt x="73508" y="1719713"/>
                                </a:cubicBezTo>
                                <a:cubicBezTo>
                                  <a:pt x="67626" y="1718543"/>
                                  <a:pt x="61915" y="1716811"/>
                                  <a:pt x="56375" y="1714516"/>
                                </a:cubicBezTo>
                                <a:cubicBezTo>
                                  <a:pt x="50835" y="1712221"/>
                                  <a:pt x="45572" y="1709408"/>
                                  <a:pt x="40587" y="1706076"/>
                                </a:cubicBezTo>
                                <a:cubicBezTo>
                                  <a:pt x="35601" y="1702745"/>
                                  <a:pt x="30988" y="1698959"/>
                                  <a:pt x="26748" y="1694719"/>
                                </a:cubicBezTo>
                                <a:cubicBezTo>
                                  <a:pt x="22508" y="1690479"/>
                                  <a:pt x="18722" y="1685866"/>
                                  <a:pt x="15390" y="1680880"/>
                                </a:cubicBezTo>
                                <a:cubicBezTo>
                                  <a:pt x="12059" y="1675894"/>
                                  <a:pt x="9246" y="1670631"/>
                                  <a:pt x="6951" y="1665091"/>
                                </a:cubicBezTo>
                                <a:cubicBezTo>
                                  <a:pt x="4657" y="1659550"/>
                                  <a:pt x="2924" y="1653841"/>
                                  <a:pt x="1755" y="1647959"/>
                                </a:cubicBezTo>
                                <a:cubicBezTo>
                                  <a:pt x="585" y="1642078"/>
                                  <a:pt x="0" y="1636140"/>
                                  <a:pt x="0" y="1630143"/>
                                </a:cubicBezTo>
                                <a:lnTo>
                                  <a:pt x="0" y="91325"/>
                                </a:lnTo>
                                <a:cubicBezTo>
                                  <a:pt x="0" y="85328"/>
                                  <a:pt x="585" y="79389"/>
                                  <a:pt x="1755" y="73508"/>
                                </a:cubicBezTo>
                                <a:cubicBezTo>
                                  <a:pt x="2924" y="67626"/>
                                  <a:pt x="4657" y="61916"/>
                                  <a:pt x="6951" y="56376"/>
                                </a:cubicBezTo>
                                <a:cubicBezTo>
                                  <a:pt x="9246" y="50836"/>
                                  <a:pt x="12059" y="45572"/>
                                  <a:pt x="15390" y="40587"/>
                                </a:cubicBezTo>
                                <a:cubicBezTo>
                                  <a:pt x="18722" y="35601"/>
                                  <a:pt x="22508" y="30988"/>
                                  <a:pt x="26748" y="26748"/>
                                </a:cubicBezTo>
                                <a:cubicBezTo>
                                  <a:pt x="30988" y="22508"/>
                                  <a:pt x="35601" y="18722"/>
                                  <a:pt x="40587" y="15391"/>
                                </a:cubicBezTo>
                                <a:cubicBezTo>
                                  <a:pt x="45572" y="12059"/>
                                  <a:pt x="50835" y="9246"/>
                                  <a:pt x="56375" y="6952"/>
                                </a:cubicBezTo>
                                <a:cubicBezTo>
                                  <a:pt x="61915" y="4657"/>
                                  <a:pt x="67626" y="2924"/>
                                  <a:pt x="73508" y="1755"/>
                                </a:cubicBezTo>
                                <a:cubicBezTo>
                                  <a:pt x="79389" y="585"/>
                                  <a:pt x="85328" y="0"/>
                                  <a:pt x="91324" y="0"/>
                                </a:cubicBezTo>
                                <a:close/>
                              </a:path>
                            </a:pathLst>
                          </a:custGeom>
                          <a:ln w="9132" cap="flat">
                            <a:miter lim="100000"/>
                          </a:ln>
                        </wps:spPr>
                        <wps:style>
                          <a:lnRef idx="1">
                            <a:srgbClr val="B75A70"/>
                          </a:lnRef>
                          <a:fillRef idx="0">
                            <a:srgbClr val="000000">
                              <a:alpha val="0"/>
                            </a:srgbClr>
                          </a:fillRef>
                          <a:effectRef idx="0">
                            <a:scrgbClr r="0" g="0" b="0"/>
                          </a:effectRef>
                          <a:fontRef idx="none"/>
                        </wps:style>
                        <wps:bodyPr/>
                      </wps:wsp>
                      <wps:wsp>
                        <wps:cNvPr id="59" name="Shape 59"/>
                        <wps:cNvSpPr/>
                        <wps:spPr>
                          <a:xfrm>
                            <a:off x="2287680" y="2657544"/>
                            <a:ext cx="1552517" cy="1721468"/>
                          </a:xfrm>
                          <a:custGeom>
                            <a:avLst/>
                            <a:gdLst/>
                            <a:ahLst/>
                            <a:cxnLst/>
                            <a:rect l="0" t="0" r="0" b="0"/>
                            <a:pathLst>
                              <a:path w="1552517" h="1721468">
                                <a:moveTo>
                                  <a:pt x="91324" y="0"/>
                                </a:moveTo>
                                <a:lnTo>
                                  <a:pt x="1461193" y="0"/>
                                </a:lnTo>
                                <a:cubicBezTo>
                                  <a:pt x="1467188" y="0"/>
                                  <a:pt x="1473127" y="585"/>
                                  <a:pt x="1479008" y="1755"/>
                                </a:cubicBezTo>
                                <a:cubicBezTo>
                                  <a:pt x="1484889" y="2924"/>
                                  <a:pt x="1490600" y="4657"/>
                                  <a:pt x="1496140" y="6952"/>
                                </a:cubicBezTo>
                                <a:cubicBezTo>
                                  <a:pt x="1501680" y="9246"/>
                                  <a:pt x="1506943" y="12059"/>
                                  <a:pt x="1511929" y="15391"/>
                                </a:cubicBezTo>
                                <a:cubicBezTo>
                                  <a:pt x="1516915" y="18722"/>
                                  <a:pt x="1521528" y="22508"/>
                                  <a:pt x="1525768" y="26748"/>
                                </a:cubicBezTo>
                                <a:cubicBezTo>
                                  <a:pt x="1530008" y="30988"/>
                                  <a:pt x="1533794" y="35601"/>
                                  <a:pt x="1537126" y="40587"/>
                                </a:cubicBezTo>
                                <a:cubicBezTo>
                                  <a:pt x="1540457" y="45572"/>
                                  <a:pt x="1543270" y="50836"/>
                                  <a:pt x="1545565" y="56376"/>
                                </a:cubicBezTo>
                                <a:cubicBezTo>
                                  <a:pt x="1547859" y="61916"/>
                                  <a:pt x="1549592" y="67626"/>
                                  <a:pt x="1550762" y="73508"/>
                                </a:cubicBezTo>
                                <a:cubicBezTo>
                                  <a:pt x="1551932" y="79389"/>
                                  <a:pt x="1552517" y="85328"/>
                                  <a:pt x="1552517" y="91325"/>
                                </a:cubicBezTo>
                                <a:lnTo>
                                  <a:pt x="1552517" y="1630143"/>
                                </a:lnTo>
                                <a:cubicBezTo>
                                  <a:pt x="1552517" y="1636140"/>
                                  <a:pt x="1551932" y="1642078"/>
                                  <a:pt x="1550762" y="1647959"/>
                                </a:cubicBezTo>
                                <a:cubicBezTo>
                                  <a:pt x="1549592" y="1653841"/>
                                  <a:pt x="1547859" y="1659550"/>
                                  <a:pt x="1545565" y="1665091"/>
                                </a:cubicBezTo>
                                <a:cubicBezTo>
                                  <a:pt x="1543270" y="1670631"/>
                                  <a:pt x="1540457" y="1675894"/>
                                  <a:pt x="1537126" y="1680880"/>
                                </a:cubicBezTo>
                                <a:cubicBezTo>
                                  <a:pt x="1533794" y="1685866"/>
                                  <a:pt x="1530008" y="1690479"/>
                                  <a:pt x="1525768" y="1694719"/>
                                </a:cubicBezTo>
                                <a:cubicBezTo>
                                  <a:pt x="1521528" y="1698959"/>
                                  <a:pt x="1516914" y="1702745"/>
                                  <a:pt x="1511928" y="1706076"/>
                                </a:cubicBezTo>
                                <a:cubicBezTo>
                                  <a:pt x="1506942" y="1709408"/>
                                  <a:pt x="1501680" y="1712221"/>
                                  <a:pt x="1496140" y="1714516"/>
                                </a:cubicBezTo>
                                <a:cubicBezTo>
                                  <a:pt x="1490600" y="1716811"/>
                                  <a:pt x="1484889" y="1718543"/>
                                  <a:pt x="1479008" y="1719713"/>
                                </a:cubicBezTo>
                                <a:cubicBezTo>
                                  <a:pt x="1473127" y="1720883"/>
                                  <a:pt x="1467188" y="1721468"/>
                                  <a:pt x="1461193" y="1721468"/>
                                </a:cubicBezTo>
                                <a:lnTo>
                                  <a:pt x="91324" y="1721468"/>
                                </a:lnTo>
                                <a:cubicBezTo>
                                  <a:pt x="85328" y="1721468"/>
                                  <a:pt x="79389" y="1720883"/>
                                  <a:pt x="73508" y="1719713"/>
                                </a:cubicBezTo>
                                <a:cubicBezTo>
                                  <a:pt x="67626" y="1718543"/>
                                  <a:pt x="61915" y="1716811"/>
                                  <a:pt x="56375" y="1714516"/>
                                </a:cubicBezTo>
                                <a:cubicBezTo>
                                  <a:pt x="50835" y="1712221"/>
                                  <a:pt x="45572" y="1709408"/>
                                  <a:pt x="40587" y="1706076"/>
                                </a:cubicBezTo>
                                <a:cubicBezTo>
                                  <a:pt x="35601" y="1702745"/>
                                  <a:pt x="30988" y="1698959"/>
                                  <a:pt x="26748" y="1694719"/>
                                </a:cubicBezTo>
                                <a:cubicBezTo>
                                  <a:pt x="22508" y="1690479"/>
                                  <a:pt x="18722" y="1685866"/>
                                  <a:pt x="15390" y="1680880"/>
                                </a:cubicBezTo>
                                <a:cubicBezTo>
                                  <a:pt x="12059" y="1675894"/>
                                  <a:pt x="9246" y="1670631"/>
                                  <a:pt x="6951" y="1665091"/>
                                </a:cubicBezTo>
                                <a:cubicBezTo>
                                  <a:pt x="4657" y="1659550"/>
                                  <a:pt x="2924" y="1653841"/>
                                  <a:pt x="1755" y="1647959"/>
                                </a:cubicBezTo>
                                <a:cubicBezTo>
                                  <a:pt x="585" y="1642078"/>
                                  <a:pt x="0" y="1636140"/>
                                  <a:pt x="0" y="1630143"/>
                                </a:cubicBezTo>
                                <a:lnTo>
                                  <a:pt x="0" y="91325"/>
                                </a:lnTo>
                                <a:cubicBezTo>
                                  <a:pt x="0" y="85328"/>
                                  <a:pt x="585" y="79389"/>
                                  <a:pt x="1755" y="73508"/>
                                </a:cubicBezTo>
                                <a:cubicBezTo>
                                  <a:pt x="2924" y="67626"/>
                                  <a:pt x="4657" y="61916"/>
                                  <a:pt x="6951" y="56376"/>
                                </a:cubicBezTo>
                                <a:cubicBezTo>
                                  <a:pt x="9246" y="50836"/>
                                  <a:pt x="12059" y="45572"/>
                                  <a:pt x="15390" y="40587"/>
                                </a:cubicBezTo>
                                <a:cubicBezTo>
                                  <a:pt x="18722" y="35601"/>
                                  <a:pt x="22508" y="30988"/>
                                  <a:pt x="26748" y="26748"/>
                                </a:cubicBezTo>
                                <a:cubicBezTo>
                                  <a:pt x="30988" y="22508"/>
                                  <a:pt x="35601" y="18722"/>
                                  <a:pt x="40587" y="15391"/>
                                </a:cubicBezTo>
                                <a:cubicBezTo>
                                  <a:pt x="45572" y="12059"/>
                                  <a:pt x="50835" y="9246"/>
                                  <a:pt x="56375" y="6952"/>
                                </a:cubicBezTo>
                                <a:cubicBezTo>
                                  <a:pt x="61915" y="4657"/>
                                  <a:pt x="67626" y="2924"/>
                                  <a:pt x="73508" y="1755"/>
                                </a:cubicBezTo>
                                <a:cubicBezTo>
                                  <a:pt x="79389" y="585"/>
                                  <a:pt x="85328" y="0"/>
                                  <a:pt x="91324" y="0"/>
                                </a:cubicBezTo>
                                <a:close/>
                              </a:path>
                            </a:pathLst>
                          </a:custGeom>
                          <a:ln w="9132" cap="flat">
                            <a:miter lim="100000"/>
                          </a:ln>
                        </wps:spPr>
                        <wps:style>
                          <a:lnRef idx="1">
                            <a:srgbClr val="B75A70"/>
                          </a:lnRef>
                          <a:fillRef idx="0">
                            <a:srgbClr val="000000">
                              <a:alpha val="0"/>
                            </a:srgbClr>
                          </a:fillRef>
                          <a:effectRef idx="0">
                            <a:scrgbClr r="0" g="0" b="0"/>
                          </a:effectRef>
                          <a:fontRef idx="none"/>
                        </wps:style>
                        <wps:bodyPr/>
                      </wps:wsp>
                      <wps:wsp>
                        <wps:cNvPr id="60" name="Shape 60"/>
                        <wps:cNvSpPr/>
                        <wps:spPr>
                          <a:xfrm>
                            <a:off x="2287680" y="2785399"/>
                            <a:ext cx="1552517" cy="0"/>
                          </a:xfrm>
                          <a:custGeom>
                            <a:avLst/>
                            <a:gdLst/>
                            <a:ahLst/>
                            <a:cxnLst/>
                            <a:rect l="0" t="0" r="0" b="0"/>
                            <a:pathLst>
                              <a:path w="1552517">
                                <a:moveTo>
                                  <a:pt x="0" y="0"/>
                                </a:moveTo>
                                <a:lnTo>
                                  <a:pt x="1552517" y="0"/>
                                </a:lnTo>
                              </a:path>
                            </a:pathLst>
                          </a:custGeom>
                          <a:ln w="9132" cap="flat">
                            <a:miter lim="127000"/>
                          </a:ln>
                        </wps:spPr>
                        <wps:style>
                          <a:lnRef idx="1">
                            <a:srgbClr val="B75A70"/>
                          </a:lnRef>
                          <a:fillRef idx="0">
                            <a:srgbClr val="000000">
                              <a:alpha val="0"/>
                            </a:srgbClr>
                          </a:fillRef>
                          <a:effectRef idx="0">
                            <a:scrgbClr r="0" g="0" b="0"/>
                          </a:effectRef>
                          <a:fontRef idx="none"/>
                        </wps:style>
                        <wps:bodyPr/>
                      </wps:wsp>
                      <wps:wsp>
                        <wps:cNvPr id="61" name="Rectangle 61"/>
                        <wps:cNvSpPr/>
                        <wps:spPr>
                          <a:xfrm>
                            <a:off x="2893276" y="2673651"/>
                            <a:ext cx="453773" cy="137000"/>
                          </a:xfrm>
                          <a:prstGeom prst="rect">
                            <a:avLst/>
                          </a:prstGeom>
                          <a:ln>
                            <a:noFill/>
                          </a:ln>
                        </wps:spPr>
                        <wps:txbx>
                          <w:txbxContent>
                            <w:p w14:paraId="362496C5" w14:textId="77777777" w:rsidR="005773BB" w:rsidRDefault="005773BB">
                              <w:pPr>
                                <w:spacing w:after="160"/>
                              </w:pPr>
                              <w:r>
                                <w:rPr>
                                  <w:rFonts w:ascii="Calibri" w:eastAsia="Calibri" w:hAnsi="Calibri" w:cs="Calibri"/>
                                  <w:w w:val="112"/>
                                  <w:sz w:val="17"/>
                                </w:rPr>
                                <w:t>Agents</w:t>
                              </w:r>
                            </w:p>
                          </w:txbxContent>
                        </wps:txbx>
                        <wps:bodyPr horzOverflow="overflow" vert="horz" lIns="0" tIns="0" rIns="0" bIns="0" rtlCol="0">
                          <a:noAutofit/>
                        </wps:bodyPr>
                      </wps:wsp>
                      <wps:wsp>
                        <wps:cNvPr id="62" name="Rectangle 62"/>
                        <wps:cNvSpPr/>
                        <wps:spPr>
                          <a:xfrm>
                            <a:off x="2347041" y="2865432"/>
                            <a:ext cx="558676" cy="137000"/>
                          </a:xfrm>
                          <a:prstGeom prst="rect">
                            <a:avLst/>
                          </a:prstGeom>
                          <a:ln>
                            <a:noFill/>
                          </a:ln>
                        </wps:spPr>
                        <wps:txbx>
                          <w:txbxContent>
                            <w:p w14:paraId="34857FC5" w14:textId="77777777" w:rsidR="005773BB" w:rsidRDefault="005773BB">
                              <w:pPr>
                                <w:spacing w:after="160"/>
                              </w:pPr>
                              <w:r>
                                <w:rPr>
                                  <w:rFonts w:ascii="Calibri" w:eastAsia="Calibri" w:hAnsi="Calibri" w:cs="Calibri"/>
                                  <w:b/>
                                  <w:w w:val="118"/>
                                  <w:sz w:val="17"/>
                                </w:rPr>
                                <w:t>AgentID</w:t>
                              </w:r>
                            </w:p>
                          </w:txbxContent>
                        </wps:txbx>
                        <wps:bodyPr horzOverflow="overflow" vert="horz" lIns="0" tIns="0" rIns="0" bIns="0" rtlCol="0">
                          <a:noAutofit/>
                        </wps:bodyPr>
                      </wps:wsp>
                      <wps:wsp>
                        <wps:cNvPr id="63" name="Rectangle 63"/>
                        <wps:cNvSpPr/>
                        <wps:spPr>
                          <a:xfrm>
                            <a:off x="2347041" y="3011552"/>
                            <a:ext cx="672119" cy="137000"/>
                          </a:xfrm>
                          <a:prstGeom prst="rect">
                            <a:avLst/>
                          </a:prstGeom>
                          <a:ln>
                            <a:noFill/>
                          </a:ln>
                        </wps:spPr>
                        <wps:txbx>
                          <w:txbxContent>
                            <w:p w14:paraId="50EF38CA" w14:textId="77777777" w:rsidR="005773BB" w:rsidRDefault="005773BB">
                              <w:pPr>
                                <w:spacing w:after="160"/>
                              </w:pPr>
                              <w:r>
                                <w:rPr>
                                  <w:rFonts w:ascii="Calibri" w:eastAsia="Calibri" w:hAnsi="Calibri" w:cs="Calibri"/>
                                  <w:w w:val="111"/>
                                  <w:sz w:val="17"/>
                                </w:rPr>
                                <w:t>FirstName</w:t>
                              </w:r>
                            </w:p>
                          </w:txbxContent>
                        </wps:txbx>
                        <wps:bodyPr horzOverflow="overflow" vert="horz" lIns="0" tIns="0" rIns="0" bIns="0" rtlCol="0">
                          <a:noAutofit/>
                        </wps:bodyPr>
                      </wps:wsp>
                      <wps:wsp>
                        <wps:cNvPr id="64" name="Rectangle 64"/>
                        <wps:cNvSpPr/>
                        <wps:spPr>
                          <a:xfrm>
                            <a:off x="2347041" y="3157671"/>
                            <a:ext cx="664291" cy="137000"/>
                          </a:xfrm>
                          <a:prstGeom prst="rect">
                            <a:avLst/>
                          </a:prstGeom>
                          <a:ln>
                            <a:noFill/>
                          </a:ln>
                        </wps:spPr>
                        <wps:txbx>
                          <w:txbxContent>
                            <w:p w14:paraId="4F5110AE" w14:textId="77777777" w:rsidR="005773BB" w:rsidRDefault="005773BB">
                              <w:pPr>
                                <w:spacing w:after="160"/>
                              </w:pPr>
                              <w:r>
                                <w:rPr>
                                  <w:rFonts w:ascii="Calibri" w:eastAsia="Calibri" w:hAnsi="Calibri" w:cs="Calibri"/>
                                  <w:w w:val="113"/>
                                  <w:sz w:val="17"/>
                                </w:rPr>
                                <w:t>LastName</w:t>
                              </w:r>
                            </w:p>
                          </w:txbxContent>
                        </wps:txbx>
                        <wps:bodyPr horzOverflow="overflow" vert="horz" lIns="0" tIns="0" rIns="0" bIns="0" rtlCol="0">
                          <a:noAutofit/>
                        </wps:bodyPr>
                      </wps:wsp>
                      <wps:wsp>
                        <wps:cNvPr id="65" name="Rectangle 65"/>
                        <wps:cNvSpPr/>
                        <wps:spPr>
                          <a:xfrm>
                            <a:off x="2347041" y="3303790"/>
                            <a:ext cx="421463" cy="137000"/>
                          </a:xfrm>
                          <a:prstGeom prst="rect">
                            <a:avLst/>
                          </a:prstGeom>
                          <a:ln>
                            <a:noFill/>
                          </a:ln>
                        </wps:spPr>
                        <wps:txbx>
                          <w:txbxContent>
                            <w:p w14:paraId="5068DB4A" w14:textId="77777777" w:rsidR="005773BB" w:rsidRDefault="005773BB">
                              <w:pPr>
                                <w:spacing w:after="160"/>
                              </w:pPr>
                              <w:r>
                                <w:rPr>
                                  <w:rFonts w:ascii="Calibri" w:eastAsia="Calibri" w:hAnsi="Calibri" w:cs="Calibri"/>
                                  <w:w w:val="112"/>
                                  <w:sz w:val="17"/>
                                </w:rPr>
                                <w:t>Phone</w:t>
                              </w:r>
                            </w:p>
                          </w:txbxContent>
                        </wps:txbx>
                        <wps:bodyPr horzOverflow="overflow" vert="horz" lIns="0" tIns="0" rIns="0" bIns="0" rtlCol="0">
                          <a:noAutofit/>
                        </wps:bodyPr>
                      </wps:wsp>
                      <wps:wsp>
                        <wps:cNvPr id="66" name="Rectangle 66"/>
                        <wps:cNvSpPr/>
                        <wps:spPr>
                          <a:xfrm>
                            <a:off x="2347041" y="3449910"/>
                            <a:ext cx="364456" cy="137000"/>
                          </a:xfrm>
                          <a:prstGeom prst="rect">
                            <a:avLst/>
                          </a:prstGeom>
                          <a:ln>
                            <a:noFill/>
                          </a:ln>
                        </wps:spPr>
                        <wps:txbx>
                          <w:txbxContent>
                            <w:p w14:paraId="7138B0FB" w14:textId="77777777" w:rsidR="005773BB" w:rsidRDefault="005773BB">
                              <w:pPr>
                                <w:spacing w:after="160"/>
                              </w:pPr>
                              <w:r>
                                <w:rPr>
                                  <w:rFonts w:ascii="Calibri" w:eastAsia="Calibri" w:hAnsi="Calibri" w:cs="Calibri"/>
                                  <w:w w:val="114"/>
                                  <w:sz w:val="17"/>
                                </w:rPr>
                                <w:t>Email</w:t>
                              </w:r>
                            </w:p>
                          </w:txbxContent>
                        </wps:txbx>
                        <wps:bodyPr horzOverflow="overflow" vert="horz" lIns="0" tIns="0" rIns="0" bIns="0" rtlCol="0">
                          <a:noAutofit/>
                        </wps:bodyPr>
                      </wps:wsp>
                      <wps:wsp>
                        <wps:cNvPr id="815" name="Shape 815"/>
                        <wps:cNvSpPr/>
                        <wps:spPr>
                          <a:xfrm>
                            <a:off x="4566227" y="8264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4474903"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4383578"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 name="Shape 818"/>
                        <wps:cNvSpPr/>
                        <wps:spPr>
                          <a:xfrm>
                            <a:off x="4292254"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4200929"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4109605"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 name="Shape 821"/>
                        <wps:cNvSpPr/>
                        <wps:spPr>
                          <a:xfrm>
                            <a:off x="4018280"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3926956"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3835631"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3894992" y="771692"/>
                            <a:ext cx="0" cy="118722"/>
                          </a:xfrm>
                          <a:custGeom>
                            <a:avLst/>
                            <a:gdLst/>
                            <a:ahLst/>
                            <a:cxnLst/>
                            <a:rect l="0" t="0" r="0" b="0"/>
                            <a:pathLst>
                              <a:path h="118722">
                                <a:moveTo>
                                  <a:pt x="0" y="0"/>
                                </a:moveTo>
                                <a:lnTo>
                                  <a:pt x="0" y="118722"/>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77" name="Shape 77"/>
                        <wps:cNvSpPr/>
                        <wps:spPr>
                          <a:xfrm>
                            <a:off x="4347048" y="780825"/>
                            <a:ext cx="100457" cy="100457"/>
                          </a:xfrm>
                          <a:custGeom>
                            <a:avLst/>
                            <a:gdLst/>
                            <a:ahLst/>
                            <a:cxnLst/>
                            <a:rect l="0" t="0" r="0" b="0"/>
                            <a:pathLst>
                              <a:path w="100457" h="100457">
                                <a:moveTo>
                                  <a:pt x="50229" y="0"/>
                                </a:moveTo>
                                <a:cubicBezTo>
                                  <a:pt x="56890" y="0"/>
                                  <a:pt x="63296" y="1275"/>
                                  <a:pt x="69449" y="3824"/>
                                </a:cubicBezTo>
                                <a:cubicBezTo>
                                  <a:pt x="75603" y="6372"/>
                                  <a:pt x="81035" y="10002"/>
                                  <a:pt x="85746" y="14712"/>
                                </a:cubicBezTo>
                                <a:cubicBezTo>
                                  <a:pt x="90455" y="19421"/>
                                  <a:pt x="94084" y="24853"/>
                                  <a:pt x="96633" y="31007"/>
                                </a:cubicBezTo>
                                <a:cubicBezTo>
                                  <a:pt x="99182" y="37161"/>
                                  <a:pt x="100457" y="43568"/>
                                  <a:pt x="100457" y="50229"/>
                                </a:cubicBezTo>
                                <a:cubicBezTo>
                                  <a:pt x="100457" y="56889"/>
                                  <a:pt x="99182" y="63296"/>
                                  <a:pt x="96633" y="69450"/>
                                </a:cubicBezTo>
                                <a:cubicBezTo>
                                  <a:pt x="94084" y="75603"/>
                                  <a:pt x="90455" y="81035"/>
                                  <a:pt x="85746" y="85745"/>
                                </a:cubicBezTo>
                                <a:cubicBezTo>
                                  <a:pt x="81035" y="90455"/>
                                  <a:pt x="75603" y="94084"/>
                                  <a:pt x="69449" y="96633"/>
                                </a:cubicBezTo>
                                <a:cubicBezTo>
                                  <a:pt x="63296" y="99182"/>
                                  <a:pt x="56890" y="100457"/>
                                  <a:pt x="50229" y="100457"/>
                                </a:cubicBezTo>
                                <a:cubicBezTo>
                                  <a:pt x="43567" y="100457"/>
                                  <a:pt x="37160" y="99182"/>
                                  <a:pt x="31007" y="96633"/>
                                </a:cubicBezTo>
                                <a:cubicBezTo>
                                  <a:pt x="24854" y="94084"/>
                                  <a:pt x="19422" y="90455"/>
                                  <a:pt x="14712" y="85745"/>
                                </a:cubicBezTo>
                                <a:cubicBezTo>
                                  <a:pt x="10002" y="81035"/>
                                  <a:pt x="6372" y="75603"/>
                                  <a:pt x="3823" y="69450"/>
                                </a:cubicBezTo>
                                <a:cubicBezTo>
                                  <a:pt x="1274" y="63296"/>
                                  <a:pt x="0" y="56889"/>
                                  <a:pt x="0" y="50229"/>
                                </a:cubicBezTo>
                                <a:cubicBezTo>
                                  <a:pt x="0" y="43568"/>
                                  <a:pt x="1274" y="37161"/>
                                  <a:pt x="3823" y="31007"/>
                                </a:cubicBezTo>
                                <a:cubicBezTo>
                                  <a:pt x="6372" y="24853"/>
                                  <a:pt x="10002" y="19421"/>
                                  <a:pt x="14712" y="14712"/>
                                </a:cubicBezTo>
                                <a:cubicBezTo>
                                  <a:pt x="19422" y="10002"/>
                                  <a:pt x="24854" y="6372"/>
                                  <a:pt x="31007" y="3823"/>
                                </a:cubicBezTo>
                                <a:cubicBezTo>
                                  <a:pt x="37160" y="1275"/>
                                  <a:pt x="43567" y="0"/>
                                  <a:pt x="502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4347048" y="780825"/>
                            <a:ext cx="100457" cy="100457"/>
                          </a:xfrm>
                          <a:custGeom>
                            <a:avLst/>
                            <a:gdLst/>
                            <a:ahLst/>
                            <a:cxnLst/>
                            <a:rect l="0" t="0" r="0" b="0"/>
                            <a:pathLst>
                              <a:path w="100457" h="100457">
                                <a:moveTo>
                                  <a:pt x="100457" y="50229"/>
                                </a:moveTo>
                                <a:cubicBezTo>
                                  <a:pt x="100457" y="56889"/>
                                  <a:pt x="99182" y="63296"/>
                                  <a:pt x="96633" y="69450"/>
                                </a:cubicBezTo>
                                <a:cubicBezTo>
                                  <a:pt x="94084" y="75603"/>
                                  <a:pt x="90455" y="81035"/>
                                  <a:pt x="85746" y="85745"/>
                                </a:cubicBezTo>
                                <a:cubicBezTo>
                                  <a:pt x="81035" y="90455"/>
                                  <a:pt x="75603" y="94084"/>
                                  <a:pt x="69449" y="96633"/>
                                </a:cubicBezTo>
                                <a:cubicBezTo>
                                  <a:pt x="63296" y="99182"/>
                                  <a:pt x="56890" y="100457"/>
                                  <a:pt x="50229" y="100457"/>
                                </a:cubicBezTo>
                                <a:cubicBezTo>
                                  <a:pt x="43567" y="100457"/>
                                  <a:pt x="37160" y="99182"/>
                                  <a:pt x="31007" y="96633"/>
                                </a:cubicBezTo>
                                <a:cubicBezTo>
                                  <a:pt x="24854" y="94084"/>
                                  <a:pt x="19422" y="90455"/>
                                  <a:pt x="14712" y="85745"/>
                                </a:cubicBezTo>
                                <a:cubicBezTo>
                                  <a:pt x="10002" y="81035"/>
                                  <a:pt x="6372" y="75603"/>
                                  <a:pt x="3823" y="69450"/>
                                </a:cubicBezTo>
                                <a:cubicBezTo>
                                  <a:pt x="1274" y="63296"/>
                                  <a:pt x="0" y="56889"/>
                                  <a:pt x="0" y="50229"/>
                                </a:cubicBezTo>
                                <a:cubicBezTo>
                                  <a:pt x="0" y="43568"/>
                                  <a:pt x="1274" y="37161"/>
                                  <a:pt x="3823" y="31007"/>
                                </a:cubicBezTo>
                                <a:cubicBezTo>
                                  <a:pt x="6372" y="24853"/>
                                  <a:pt x="10002" y="19421"/>
                                  <a:pt x="14712" y="14712"/>
                                </a:cubicBezTo>
                                <a:cubicBezTo>
                                  <a:pt x="19422" y="10002"/>
                                  <a:pt x="24854" y="6372"/>
                                  <a:pt x="31007" y="3823"/>
                                </a:cubicBezTo>
                                <a:cubicBezTo>
                                  <a:pt x="37160" y="1275"/>
                                  <a:pt x="43567" y="0"/>
                                  <a:pt x="50229" y="0"/>
                                </a:cubicBezTo>
                                <a:cubicBezTo>
                                  <a:pt x="56890" y="0"/>
                                  <a:pt x="63296" y="1275"/>
                                  <a:pt x="69449" y="3824"/>
                                </a:cubicBezTo>
                                <a:cubicBezTo>
                                  <a:pt x="75603" y="6372"/>
                                  <a:pt x="81035" y="10002"/>
                                  <a:pt x="85746" y="14712"/>
                                </a:cubicBezTo>
                                <a:cubicBezTo>
                                  <a:pt x="90455" y="19421"/>
                                  <a:pt x="94084" y="24853"/>
                                  <a:pt x="96633" y="31007"/>
                                </a:cubicBezTo>
                                <a:cubicBezTo>
                                  <a:pt x="99182" y="37161"/>
                                  <a:pt x="100457" y="43568"/>
                                  <a:pt x="100457" y="50229"/>
                                </a:cubicBezTo>
                                <a:close/>
                              </a:path>
                            </a:pathLst>
                          </a:custGeom>
                          <a:ln w="9132" cap="flat">
                            <a:miter lim="100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4456638" y="771692"/>
                            <a:ext cx="118722" cy="118722"/>
                          </a:xfrm>
                          <a:custGeom>
                            <a:avLst/>
                            <a:gdLst/>
                            <a:ahLst/>
                            <a:cxnLst/>
                            <a:rect l="0" t="0" r="0" b="0"/>
                            <a:pathLst>
                              <a:path w="118722" h="118722">
                                <a:moveTo>
                                  <a:pt x="118722" y="0"/>
                                </a:moveTo>
                                <a:lnTo>
                                  <a:pt x="0" y="59361"/>
                                </a:lnTo>
                                <a:lnTo>
                                  <a:pt x="118722" y="118722"/>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824" name="Shape 824"/>
                        <wps:cNvSpPr/>
                        <wps:spPr>
                          <a:xfrm>
                            <a:off x="2237452"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2146127"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2054803"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1963478"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1872153"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1780829"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1689504"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1598180" y="826487"/>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2223753" y="771692"/>
                            <a:ext cx="0" cy="118722"/>
                          </a:xfrm>
                          <a:custGeom>
                            <a:avLst/>
                            <a:gdLst/>
                            <a:ahLst/>
                            <a:cxnLst/>
                            <a:rect l="0" t="0" r="0" b="0"/>
                            <a:pathLst>
                              <a:path h="118722">
                                <a:moveTo>
                                  <a:pt x="0" y="118722"/>
                                </a:moveTo>
                                <a:lnTo>
                                  <a:pt x="0" y="0"/>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1611878" y="771692"/>
                            <a:ext cx="0" cy="118722"/>
                          </a:xfrm>
                          <a:custGeom>
                            <a:avLst/>
                            <a:gdLst/>
                            <a:ahLst/>
                            <a:cxnLst/>
                            <a:rect l="0" t="0" r="0" b="0"/>
                            <a:pathLst>
                              <a:path h="118722">
                                <a:moveTo>
                                  <a:pt x="0" y="0"/>
                                </a:moveTo>
                                <a:lnTo>
                                  <a:pt x="0" y="118722"/>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832" name="Shape 832"/>
                        <wps:cNvSpPr/>
                        <wps:spPr>
                          <a:xfrm>
                            <a:off x="5347053" y="2362931"/>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5347053" y="2271607"/>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5347053" y="2180282"/>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5347053" y="2088958"/>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5347053" y="1997633"/>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5347053" y="1906308"/>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5347053" y="1814984"/>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5347053" y="1723659"/>
                            <a:ext cx="9144" cy="45662"/>
                          </a:xfrm>
                          <a:custGeom>
                            <a:avLst/>
                            <a:gdLst/>
                            <a:ahLst/>
                            <a:cxnLst/>
                            <a:rect l="0" t="0" r="0" b="0"/>
                            <a:pathLst>
                              <a:path w="9144" h="45662">
                                <a:moveTo>
                                  <a:pt x="0" y="0"/>
                                </a:moveTo>
                                <a:lnTo>
                                  <a:pt x="9144" y="0"/>
                                </a:lnTo>
                                <a:lnTo>
                                  <a:pt x="9144" y="45662"/>
                                </a:lnTo>
                                <a:lnTo>
                                  <a:pt x="0" y="45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5347053" y="1662107"/>
                            <a:ext cx="9144" cy="15890"/>
                          </a:xfrm>
                          <a:custGeom>
                            <a:avLst/>
                            <a:gdLst/>
                            <a:ahLst/>
                            <a:cxnLst/>
                            <a:rect l="0" t="0" r="0" b="0"/>
                            <a:pathLst>
                              <a:path w="9144" h="15890">
                                <a:moveTo>
                                  <a:pt x="0" y="0"/>
                                </a:moveTo>
                                <a:lnTo>
                                  <a:pt x="9144" y="0"/>
                                </a:lnTo>
                                <a:lnTo>
                                  <a:pt x="9144" y="15890"/>
                                </a:lnTo>
                                <a:lnTo>
                                  <a:pt x="0" y="158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5292257" y="2349233"/>
                            <a:ext cx="118722" cy="0"/>
                          </a:xfrm>
                          <a:custGeom>
                            <a:avLst/>
                            <a:gdLst/>
                            <a:ahLst/>
                            <a:cxnLst/>
                            <a:rect l="0" t="0" r="0" b="0"/>
                            <a:pathLst>
                              <a:path w="118722">
                                <a:moveTo>
                                  <a:pt x="0" y="0"/>
                                </a:moveTo>
                                <a:lnTo>
                                  <a:pt x="118722" y="0"/>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5301389" y="1789961"/>
                            <a:ext cx="100457" cy="100457"/>
                          </a:xfrm>
                          <a:custGeom>
                            <a:avLst/>
                            <a:gdLst/>
                            <a:ahLst/>
                            <a:cxnLst/>
                            <a:rect l="0" t="0" r="0" b="0"/>
                            <a:pathLst>
                              <a:path w="100457" h="100457">
                                <a:moveTo>
                                  <a:pt x="50229" y="0"/>
                                </a:moveTo>
                                <a:cubicBezTo>
                                  <a:pt x="56890" y="0"/>
                                  <a:pt x="63297" y="1274"/>
                                  <a:pt x="69451" y="3823"/>
                                </a:cubicBezTo>
                                <a:cubicBezTo>
                                  <a:pt x="75604" y="6372"/>
                                  <a:pt x="81035" y="10001"/>
                                  <a:pt x="85746" y="14711"/>
                                </a:cubicBezTo>
                                <a:cubicBezTo>
                                  <a:pt x="90455" y="19421"/>
                                  <a:pt x="94084" y="24852"/>
                                  <a:pt x="96634" y="31007"/>
                                </a:cubicBezTo>
                                <a:cubicBezTo>
                                  <a:pt x="99182" y="37160"/>
                                  <a:pt x="100457" y="43567"/>
                                  <a:pt x="100457" y="50228"/>
                                </a:cubicBezTo>
                                <a:cubicBezTo>
                                  <a:pt x="100457" y="56889"/>
                                  <a:pt x="99183" y="63296"/>
                                  <a:pt x="96634" y="69449"/>
                                </a:cubicBezTo>
                                <a:cubicBezTo>
                                  <a:pt x="94084" y="75603"/>
                                  <a:pt x="90455" y="81035"/>
                                  <a:pt x="85746" y="85745"/>
                                </a:cubicBezTo>
                                <a:cubicBezTo>
                                  <a:pt x="81035" y="90455"/>
                                  <a:pt x="75603" y="94084"/>
                                  <a:pt x="69450" y="96633"/>
                                </a:cubicBezTo>
                                <a:cubicBezTo>
                                  <a:pt x="63297" y="99182"/>
                                  <a:pt x="56890" y="100457"/>
                                  <a:pt x="50229" y="100457"/>
                                </a:cubicBezTo>
                                <a:cubicBezTo>
                                  <a:pt x="43568" y="100457"/>
                                  <a:pt x="37160" y="99182"/>
                                  <a:pt x="31006" y="96633"/>
                                </a:cubicBezTo>
                                <a:cubicBezTo>
                                  <a:pt x="24853" y="94084"/>
                                  <a:pt x="19421" y="90455"/>
                                  <a:pt x="14712" y="85745"/>
                                </a:cubicBezTo>
                                <a:cubicBezTo>
                                  <a:pt x="10002" y="81035"/>
                                  <a:pt x="6372" y="75603"/>
                                  <a:pt x="3823" y="69450"/>
                                </a:cubicBezTo>
                                <a:cubicBezTo>
                                  <a:pt x="1274" y="63296"/>
                                  <a:pt x="0" y="56889"/>
                                  <a:pt x="1" y="50228"/>
                                </a:cubicBezTo>
                                <a:cubicBezTo>
                                  <a:pt x="0" y="43567"/>
                                  <a:pt x="1274" y="37160"/>
                                  <a:pt x="3823" y="31007"/>
                                </a:cubicBezTo>
                                <a:cubicBezTo>
                                  <a:pt x="6372" y="24852"/>
                                  <a:pt x="10002" y="19421"/>
                                  <a:pt x="14712" y="14711"/>
                                </a:cubicBezTo>
                                <a:cubicBezTo>
                                  <a:pt x="19421" y="10001"/>
                                  <a:pt x="24853" y="6372"/>
                                  <a:pt x="31006" y="3823"/>
                                </a:cubicBezTo>
                                <a:cubicBezTo>
                                  <a:pt x="37160" y="1274"/>
                                  <a:pt x="43568" y="0"/>
                                  <a:pt x="502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 name="Shape 101"/>
                        <wps:cNvSpPr/>
                        <wps:spPr>
                          <a:xfrm>
                            <a:off x="5301389" y="1789961"/>
                            <a:ext cx="100457" cy="100457"/>
                          </a:xfrm>
                          <a:custGeom>
                            <a:avLst/>
                            <a:gdLst/>
                            <a:ahLst/>
                            <a:cxnLst/>
                            <a:rect l="0" t="0" r="0" b="0"/>
                            <a:pathLst>
                              <a:path w="100457" h="100457">
                                <a:moveTo>
                                  <a:pt x="100457" y="50228"/>
                                </a:moveTo>
                                <a:cubicBezTo>
                                  <a:pt x="100457" y="56889"/>
                                  <a:pt x="99183" y="63296"/>
                                  <a:pt x="96634" y="69449"/>
                                </a:cubicBezTo>
                                <a:cubicBezTo>
                                  <a:pt x="94084" y="75603"/>
                                  <a:pt x="90455" y="81035"/>
                                  <a:pt x="85746" y="85745"/>
                                </a:cubicBezTo>
                                <a:cubicBezTo>
                                  <a:pt x="81035" y="90455"/>
                                  <a:pt x="75603" y="94084"/>
                                  <a:pt x="69450" y="96633"/>
                                </a:cubicBezTo>
                                <a:cubicBezTo>
                                  <a:pt x="63297" y="99182"/>
                                  <a:pt x="56890" y="100457"/>
                                  <a:pt x="50229" y="100457"/>
                                </a:cubicBezTo>
                                <a:cubicBezTo>
                                  <a:pt x="43568" y="100457"/>
                                  <a:pt x="37160" y="99182"/>
                                  <a:pt x="31006" y="96633"/>
                                </a:cubicBezTo>
                                <a:cubicBezTo>
                                  <a:pt x="24853" y="94084"/>
                                  <a:pt x="19421" y="90455"/>
                                  <a:pt x="14712" y="85745"/>
                                </a:cubicBezTo>
                                <a:cubicBezTo>
                                  <a:pt x="10002" y="81035"/>
                                  <a:pt x="6372" y="75603"/>
                                  <a:pt x="3823" y="69450"/>
                                </a:cubicBezTo>
                                <a:cubicBezTo>
                                  <a:pt x="1274" y="63296"/>
                                  <a:pt x="0" y="56889"/>
                                  <a:pt x="1" y="50228"/>
                                </a:cubicBezTo>
                                <a:cubicBezTo>
                                  <a:pt x="0" y="43567"/>
                                  <a:pt x="1274" y="37160"/>
                                  <a:pt x="3823" y="31007"/>
                                </a:cubicBezTo>
                                <a:cubicBezTo>
                                  <a:pt x="6372" y="24852"/>
                                  <a:pt x="10002" y="19421"/>
                                  <a:pt x="14712" y="14711"/>
                                </a:cubicBezTo>
                                <a:cubicBezTo>
                                  <a:pt x="19421" y="10001"/>
                                  <a:pt x="24853" y="6372"/>
                                  <a:pt x="31006" y="3823"/>
                                </a:cubicBezTo>
                                <a:cubicBezTo>
                                  <a:pt x="37160" y="1274"/>
                                  <a:pt x="43568" y="0"/>
                                  <a:pt x="50229" y="0"/>
                                </a:cubicBezTo>
                                <a:cubicBezTo>
                                  <a:pt x="56890" y="0"/>
                                  <a:pt x="63297" y="1274"/>
                                  <a:pt x="69451" y="3823"/>
                                </a:cubicBezTo>
                                <a:cubicBezTo>
                                  <a:pt x="75604" y="6372"/>
                                  <a:pt x="81035" y="10001"/>
                                  <a:pt x="85746" y="14711"/>
                                </a:cubicBezTo>
                                <a:cubicBezTo>
                                  <a:pt x="90455" y="19421"/>
                                  <a:pt x="94084" y="24852"/>
                                  <a:pt x="96634" y="31007"/>
                                </a:cubicBezTo>
                                <a:cubicBezTo>
                                  <a:pt x="99182" y="37160"/>
                                  <a:pt x="100457" y="43567"/>
                                  <a:pt x="100457" y="50228"/>
                                </a:cubicBezTo>
                                <a:close/>
                              </a:path>
                            </a:pathLst>
                          </a:custGeom>
                          <a:ln w="9132" cap="flat">
                            <a:miter lim="100000"/>
                          </a:ln>
                        </wps:spPr>
                        <wps:style>
                          <a:lnRef idx="1">
                            <a:srgbClr val="000000"/>
                          </a:lnRef>
                          <a:fillRef idx="0">
                            <a:srgbClr val="000000">
                              <a:alpha val="0"/>
                            </a:srgbClr>
                          </a:fillRef>
                          <a:effectRef idx="0">
                            <a:scrgbClr r="0" g="0" b="0"/>
                          </a:effectRef>
                          <a:fontRef idx="none"/>
                        </wps:style>
                        <wps:bodyPr/>
                      </wps:wsp>
                      <wps:wsp>
                        <wps:cNvPr id="102" name="Shape 102"/>
                        <wps:cNvSpPr/>
                        <wps:spPr>
                          <a:xfrm>
                            <a:off x="5292257" y="1662107"/>
                            <a:ext cx="118722" cy="118722"/>
                          </a:xfrm>
                          <a:custGeom>
                            <a:avLst/>
                            <a:gdLst/>
                            <a:ahLst/>
                            <a:cxnLst/>
                            <a:rect l="0" t="0" r="0" b="0"/>
                            <a:pathLst>
                              <a:path w="118722" h="118722">
                                <a:moveTo>
                                  <a:pt x="0" y="0"/>
                                </a:moveTo>
                                <a:lnTo>
                                  <a:pt x="59361" y="118722"/>
                                </a:lnTo>
                                <a:lnTo>
                                  <a:pt x="118722" y="0"/>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841" name="Shape 841"/>
                        <wps:cNvSpPr/>
                        <wps:spPr>
                          <a:xfrm>
                            <a:off x="4570794" y="3514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842"/>
                        <wps:cNvSpPr/>
                        <wps:spPr>
                          <a:xfrm>
                            <a:off x="4479469"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4388145"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4296820"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 name="Shape 845"/>
                        <wps:cNvSpPr/>
                        <wps:spPr>
                          <a:xfrm>
                            <a:off x="4205495"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4114171"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4022846"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3931522"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3840197" y="3514625"/>
                            <a:ext cx="45662" cy="9144"/>
                          </a:xfrm>
                          <a:custGeom>
                            <a:avLst/>
                            <a:gdLst/>
                            <a:ahLst/>
                            <a:cxnLst/>
                            <a:rect l="0" t="0" r="0" b="0"/>
                            <a:pathLst>
                              <a:path w="45662" h="9144">
                                <a:moveTo>
                                  <a:pt x="0" y="0"/>
                                </a:moveTo>
                                <a:lnTo>
                                  <a:pt x="45662" y="0"/>
                                </a:lnTo>
                                <a:lnTo>
                                  <a:pt x="45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3899558" y="3459830"/>
                            <a:ext cx="0" cy="118722"/>
                          </a:xfrm>
                          <a:custGeom>
                            <a:avLst/>
                            <a:gdLst/>
                            <a:ahLst/>
                            <a:cxnLst/>
                            <a:rect l="0" t="0" r="0" b="0"/>
                            <a:pathLst>
                              <a:path h="118722">
                                <a:moveTo>
                                  <a:pt x="0" y="0"/>
                                </a:moveTo>
                                <a:lnTo>
                                  <a:pt x="0" y="118722"/>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4347048" y="3468963"/>
                            <a:ext cx="100457" cy="100457"/>
                          </a:xfrm>
                          <a:custGeom>
                            <a:avLst/>
                            <a:gdLst/>
                            <a:ahLst/>
                            <a:cxnLst/>
                            <a:rect l="0" t="0" r="0" b="0"/>
                            <a:pathLst>
                              <a:path w="100457" h="100457">
                                <a:moveTo>
                                  <a:pt x="50229" y="0"/>
                                </a:moveTo>
                                <a:cubicBezTo>
                                  <a:pt x="56890" y="0"/>
                                  <a:pt x="63296" y="1274"/>
                                  <a:pt x="69449" y="3823"/>
                                </a:cubicBezTo>
                                <a:cubicBezTo>
                                  <a:pt x="75603" y="6372"/>
                                  <a:pt x="81035" y="10001"/>
                                  <a:pt x="85746" y="14711"/>
                                </a:cubicBezTo>
                                <a:cubicBezTo>
                                  <a:pt x="90455" y="19421"/>
                                  <a:pt x="94084" y="24852"/>
                                  <a:pt x="96633" y="31006"/>
                                </a:cubicBezTo>
                                <a:cubicBezTo>
                                  <a:pt x="99182" y="37160"/>
                                  <a:pt x="100457" y="43567"/>
                                  <a:pt x="100457" y="50229"/>
                                </a:cubicBezTo>
                                <a:cubicBezTo>
                                  <a:pt x="100457" y="56889"/>
                                  <a:pt x="99182" y="63296"/>
                                  <a:pt x="96633" y="69449"/>
                                </a:cubicBezTo>
                                <a:cubicBezTo>
                                  <a:pt x="94084" y="75604"/>
                                  <a:pt x="90455" y="81035"/>
                                  <a:pt x="85746" y="85745"/>
                                </a:cubicBezTo>
                                <a:cubicBezTo>
                                  <a:pt x="81035" y="90455"/>
                                  <a:pt x="75603" y="94084"/>
                                  <a:pt x="69449" y="96633"/>
                                </a:cubicBezTo>
                                <a:cubicBezTo>
                                  <a:pt x="63296" y="99182"/>
                                  <a:pt x="56890" y="100457"/>
                                  <a:pt x="50229" y="100457"/>
                                </a:cubicBezTo>
                                <a:cubicBezTo>
                                  <a:pt x="43567" y="100457"/>
                                  <a:pt x="37160" y="99182"/>
                                  <a:pt x="31007" y="96633"/>
                                </a:cubicBezTo>
                                <a:cubicBezTo>
                                  <a:pt x="24854" y="94084"/>
                                  <a:pt x="19422" y="90455"/>
                                  <a:pt x="14712" y="85745"/>
                                </a:cubicBezTo>
                                <a:cubicBezTo>
                                  <a:pt x="10002" y="81035"/>
                                  <a:pt x="6372" y="75604"/>
                                  <a:pt x="3823" y="69449"/>
                                </a:cubicBezTo>
                                <a:cubicBezTo>
                                  <a:pt x="1274" y="63296"/>
                                  <a:pt x="0" y="56889"/>
                                  <a:pt x="0" y="50229"/>
                                </a:cubicBezTo>
                                <a:cubicBezTo>
                                  <a:pt x="0" y="43567"/>
                                  <a:pt x="1274" y="37160"/>
                                  <a:pt x="3823" y="31006"/>
                                </a:cubicBezTo>
                                <a:cubicBezTo>
                                  <a:pt x="6372" y="24852"/>
                                  <a:pt x="10002" y="19421"/>
                                  <a:pt x="14712" y="14711"/>
                                </a:cubicBezTo>
                                <a:cubicBezTo>
                                  <a:pt x="19422" y="10001"/>
                                  <a:pt x="24854" y="6372"/>
                                  <a:pt x="31007" y="3823"/>
                                </a:cubicBezTo>
                                <a:cubicBezTo>
                                  <a:pt x="37160" y="1274"/>
                                  <a:pt x="43567" y="0"/>
                                  <a:pt x="502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 name="Shape 114"/>
                        <wps:cNvSpPr/>
                        <wps:spPr>
                          <a:xfrm>
                            <a:off x="4347048" y="3468963"/>
                            <a:ext cx="100457" cy="100457"/>
                          </a:xfrm>
                          <a:custGeom>
                            <a:avLst/>
                            <a:gdLst/>
                            <a:ahLst/>
                            <a:cxnLst/>
                            <a:rect l="0" t="0" r="0" b="0"/>
                            <a:pathLst>
                              <a:path w="100457" h="100457">
                                <a:moveTo>
                                  <a:pt x="100457" y="50229"/>
                                </a:moveTo>
                                <a:cubicBezTo>
                                  <a:pt x="100457" y="56889"/>
                                  <a:pt x="99182" y="63296"/>
                                  <a:pt x="96633" y="69449"/>
                                </a:cubicBezTo>
                                <a:cubicBezTo>
                                  <a:pt x="94084" y="75604"/>
                                  <a:pt x="90455" y="81035"/>
                                  <a:pt x="85746" y="85745"/>
                                </a:cubicBezTo>
                                <a:cubicBezTo>
                                  <a:pt x="81035" y="90455"/>
                                  <a:pt x="75603" y="94084"/>
                                  <a:pt x="69449" y="96633"/>
                                </a:cubicBezTo>
                                <a:cubicBezTo>
                                  <a:pt x="63296" y="99182"/>
                                  <a:pt x="56890" y="100457"/>
                                  <a:pt x="50229" y="100457"/>
                                </a:cubicBezTo>
                                <a:cubicBezTo>
                                  <a:pt x="43567" y="100457"/>
                                  <a:pt x="37160" y="99182"/>
                                  <a:pt x="31007" y="96633"/>
                                </a:cubicBezTo>
                                <a:cubicBezTo>
                                  <a:pt x="24854" y="94084"/>
                                  <a:pt x="19422" y="90455"/>
                                  <a:pt x="14712" y="85745"/>
                                </a:cubicBezTo>
                                <a:cubicBezTo>
                                  <a:pt x="10002" y="81035"/>
                                  <a:pt x="6372" y="75604"/>
                                  <a:pt x="3823" y="69449"/>
                                </a:cubicBezTo>
                                <a:cubicBezTo>
                                  <a:pt x="1274" y="63296"/>
                                  <a:pt x="0" y="56889"/>
                                  <a:pt x="0" y="50229"/>
                                </a:cubicBezTo>
                                <a:cubicBezTo>
                                  <a:pt x="0" y="43567"/>
                                  <a:pt x="1274" y="37160"/>
                                  <a:pt x="3823" y="31006"/>
                                </a:cubicBezTo>
                                <a:cubicBezTo>
                                  <a:pt x="6372" y="24852"/>
                                  <a:pt x="10002" y="19421"/>
                                  <a:pt x="14712" y="14711"/>
                                </a:cubicBezTo>
                                <a:cubicBezTo>
                                  <a:pt x="19422" y="10001"/>
                                  <a:pt x="24854" y="6372"/>
                                  <a:pt x="31007" y="3823"/>
                                </a:cubicBezTo>
                                <a:cubicBezTo>
                                  <a:pt x="37160" y="1274"/>
                                  <a:pt x="43567" y="0"/>
                                  <a:pt x="50229" y="0"/>
                                </a:cubicBezTo>
                                <a:cubicBezTo>
                                  <a:pt x="56890" y="0"/>
                                  <a:pt x="63296" y="1274"/>
                                  <a:pt x="69449" y="3823"/>
                                </a:cubicBezTo>
                                <a:cubicBezTo>
                                  <a:pt x="75603" y="6372"/>
                                  <a:pt x="81035" y="10001"/>
                                  <a:pt x="85746" y="14711"/>
                                </a:cubicBezTo>
                                <a:cubicBezTo>
                                  <a:pt x="90455" y="19421"/>
                                  <a:pt x="94084" y="24852"/>
                                  <a:pt x="96633" y="31006"/>
                                </a:cubicBezTo>
                                <a:cubicBezTo>
                                  <a:pt x="99182" y="37160"/>
                                  <a:pt x="100457" y="43567"/>
                                  <a:pt x="100457" y="50229"/>
                                </a:cubicBezTo>
                                <a:close/>
                              </a:path>
                            </a:pathLst>
                          </a:custGeom>
                          <a:ln w="9132" cap="flat">
                            <a:miter lim="100000"/>
                          </a:ln>
                        </wps:spPr>
                        <wps:style>
                          <a:lnRef idx="1">
                            <a:srgbClr val="000000"/>
                          </a:lnRef>
                          <a:fillRef idx="0">
                            <a:srgbClr val="000000">
                              <a:alpha val="0"/>
                            </a:srgbClr>
                          </a:fillRef>
                          <a:effectRef idx="0">
                            <a:scrgbClr r="0" g="0" b="0"/>
                          </a:effectRef>
                          <a:fontRef idx="none"/>
                        </wps:style>
                        <wps:bodyPr/>
                      </wps:wsp>
                      <wps:wsp>
                        <wps:cNvPr id="115" name="Shape 115"/>
                        <wps:cNvSpPr/>
                        <wps:spPr>
                          <a:xfrm>
                            <a:off x="4456638" y="3459830"/>
                            <a:ext cx="118722" cy="118722"/>
                          </a:xfrm>
                          <a:custGeom>
                            <a:avLst/>
                            <a:gdLst/>
                            <a:ahLst/>
                            <a:cxnLst/>
                            <a:rect l="0" t="0" r="0" b="0"/>
                            <a:pathLst>
                              <a:path w="118722" h="118722">
                                <a:moveTo>
                                  <a:pt x="118722" y="0"/>
                                </a:moveTo>
                                <a:lnTo>
                                  <a:pt x="0" y="59361"/>
                                </a:lnTo>
                                <a:lnTo>
                                  <a:pt x="118722" y="118722"/>
                                </a:lnTo>
                              </a:path>
                            </a:pathLst>
                          </a:custGeom>
                          <a:ln w="913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25FCC" id="Group 643" o:spid="_x0000_s1026" style="width:424.9pt;height:299.5pt;mso-position-horizontal-relative:char;mso-position-vertical-relative:line" coordsize="61278,46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2" o:spid="_x0000_s1027" type="#_x0000_t75" style="position:absolute;left:22788;top:-54;width:15575;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">
                  <v:imagedata r:id="rId18" o:title=""/>
                </v:shape>
                <v:shape id="Shape 8" o:spid="_x0000_s1028" style="position:absolute;left:22831;width:15525;height:16621;visibility:visible;mso-wrap-style:square;v-text-anchor:top" coordsize="1552518,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" path="m91325,l1461193,v5996,,11935,585,17816,1755c1484890,2925,1490601,4657,1496141,6952v5540,2294,10803,5107,15789,8439c1516916,18722,1521529,22508,1525769,26748v4240,4240,8025,8853,11357,13839c1540458,45573,1543270,50836,1545565,56376v2295,5540,4027,11250,5197,17132c1551932,79389,1552517,85328,1552518,91325r,1479457c1552517,1576778,1551932,1582717,1550762,1588598v-1170,5882,-2902,11592,-5197,17132c1543270,1611270,1540458,1616533,1537126,1621519v-3332,4986,-7117,9600,-11357,13840c1521529,1639598,1516916,1643384,1511930,1646716v-4986,3331,-10249,6144,-15789,8439c1490601,1657449,1484890,1659182,1479009,1660352v-5881,1169,-11820,1755,-17816,1755l91325,1662107v-5996,,-11935,-586,-17817,-1755c67627,1659182,61916,1657449,56376,1655155v-5540,-2295,-10803,-5108,-15789,-8439c35602,1643384,30989,1639598,26749,1635359v-4240,-4240,-8026,-8854,-11358,-13840c12059,1616533,9246,1611271,6952,1605731v-2295,-5541,-4027,-11251,-5197,-17133c585,1582717,,1576778,,1570782l,91325c,85328,585,79389,1755,73508,2925,67626,4657,61916,6952,56376,9246,50836,12059,45573,15391,40587v3332,-4986,7118,-9599,11358,-13839c30989,22508,35602,18722,40587,15391,45573,12059,50836,9246,56376,6952,61916,4657,67627,2925,73508,1755,79390,585,85329,,91325,xe" filled="f" strokecolor="#3488a5" strokeweight=".25367mm">
                  <v:stroke miterlimit="1" joinstyle="miter"/>
                  <v:path arrowok="t" textboxrect="0,0,1552518,1662107"/>
                </v:shape>
                <v:shape id="Shape 9" o:spid="_x0000_s1029" style="position:absolute;left:22831;width:15525;height:16621;visibility:visible;mso-wrap-style:square;v-text-anchor:top" coordsize="1552518,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" path="m91325,l1461193,v5996,,11935,585,17816,1755c1484890,2925,1490601,4657,1496141,6952v5540,2294,10803,5107,15789,8439c1516916,18722,1521529,22508,1525769,26748v4240,4240,8025,8853,11357,13839c1540458,45573,1543270,50836,1545565,56376v2295,5540,4027,11250,5197,17132c1551932,79389,1552517,85328,1552518,91325r,1479457c1552517,1576778,1551932,1582717,1550762,1588598v-1170,5882,-2902,11592,-5197,17132c1543270,1611270,1540458,1616533,1537126,1621519v-3332,4986,-7117,9600,-11357,13840c1521529,1639598,1516916,1643384,1511930,1646716v-4986,3331,-10249,6144,-15789,8439c1490601,1657449,1484890,1659182,1479009,1660352v-5881,1169,-11820,1755,-17816,1755l91325,1662107v-5996,,-11935,-586,-17817,-1755c67627,1659182,61916,1657449,56376,1655155v-5540,-2295,-10803,-5108,-15789,-8439c35602,1643384,30989,1639598,26749,1635359v-4240,-4240,-8026,-8854,-11358,-13840c12059,1616533,9246,1611271,6952,1605731v-2295,-5541,-4027,-11251,-5197,-17133c585,1582717,,1576778,,1570782l,91325c,85328,585,79389,1755,73508,2925,67626,4657,61916,6952,56376,9246,50836,12059,45573,15391,40587v3332,-4986,7118,-9599,11358,-13839c30989,22508,35602,18722,40587,15391,45573,12059,50836,9246,56376,6952,61916,4657,67627,2925,73508,1755,79390,585,85329,,91325,xe" filled="f" strokecolor="#3488a5" strokeweight=".25367mm">
                  <v:stroke miterlimit="1" joinstyle="miter"/>
                  <v:path arrowok="t" textboxrect="0,0,1552518,1662107"/>
                </v:shape>
                <v:shape id="Shape 10" o:spid="_x0000_s1030" style="position:absolute;left:22831;top:1278;width:15525;height:0;visibility:visible;mso-wrap-style:square;v-text-anchor:top" coordsize="155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" path="m,l1552517,e" filled="f" strokecolor="#3488a5" strokeweight=".25367mm">
                  <v:stroke miterlimit="83231f" joinstyle="miter"/>
                  <v:path arrowok="t" textboxrect="0,0,1552517,0"/>
                </v:shape>
                <v:rect id="Rectangle 11" o:spid="_x0000_s1031" style="position:absolute;left:29116;top:161;width:3806;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9C1C323" w14:textId="77777777" w:rsidR="005773BB" w:rsidRDefault="005773BB">
                        <w:pPr>
                          <w:spacing w:after="160"/>
                        </w:pPr>
                        <w:r>
                          <w:rPr>
                            <w:rFonts w:ascii="Calibri" w:eastAsia="Calibri" w:hAnsi="Calibri" w:cs="Calibri"/>
                            <w:w w:val="116"/>
                            <w:sz w:val="17"/>
                          </w:rPr>
                          <w:t>Users</w:t>
                        </w:r>
                      </w:p>
                    </w:txbxContent>
                  </v:textbox>
                </v:rect>
                <v:rect id="Rectangle 12" o:spid="_x0000_s1032" style="position:absolute;left:23424;top:2078;width:4699;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4CDDBB5" w14:textId="77777777" w:rsidR="005773BB" w:rsidRDefault="005773BB">
                        <w:pPr>
                          <w:spacing w:after="160"/>
                        </w:pPr>
                        <w:r>
                          <w:rPr>
                            <w:rFonts w:ascii="Calibri" w:eastAsia="Calibri" w:hAnsi="Calibri" w:cs="Calibri"/>
                            <w:b/>
                            <w:w w:val="118"/>
                            <w:sz w:val="17"/>
                          </w:rPr>
                          <w:t>UserID</w:t>
                        </w:r>
                      </w:p>
                    </w:txbxContent>
                  </v:textbox>
                </v:rect>
                <v:rect id="Rectangle 13" o:spid="_x0000_s1033" style="position:absolute;left:23424;top:3540;width:6724;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88DF355" w14:textId="77777777" w:rsidR="005773BB" w:rsidRDefault="005773BB">
                        <w:pPr>
                          <w:spacing w:after="160"/>
                        </w:pPr>
                        <w:r>
                          <w:rPr>
                            <w:rFonts w:ascii="Calibri" w:eastAsia="Calibri" w:hAnsi="Calibri" w:cs="Calibri"/>
                            <w:w w:val="111"/>
                            <w:sz w:val="17"/>
                          </w:rPr>
                          <w:t>Username</w:t>
                        </w:r>
                      </w:p>
                    </w:txbxContent>
                  </v:textbox>
                </v:rect>
                <v:rect id="Rectangle 14" o:spid="_x0000_s1034" style="position:absolute;left:23424;top:5001;width:640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A26777E" w14:textId="77777777" w:rsidR="005773BB" w:rsidRDefault="005773BB">
                        <w:pPr>
                          <w:spacing w:after="160"/>
                        </w:pPr>
                        <w:r>
                          <w:rPr>
                            <w:rFonts w:ascii="Calibri" w:eastAsia="Calibri" w:hAnsi="Calibri" w:cs="Calibri"/>
                            <w:w w:val="114"/>
                            <w:sz w:val="17"/>
                          </w:rPr>
                          <w:t>Password</w:t>
                        </w:r>
                      </w:p>
                    </w:txbxContent>
                  </v:textbox>
                </v:rect>
                <v:rect id="Rectangle 15" o:spid="_x0000_s1035" style="position:absolute;left:23424;top:6462;width:364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3A1C36" w14:textId="77777777" w:rsidR="005773BB" w:rsidRDefault="005773BB">
                        <w:pPr>
                          <w:spacing w:after="160"/>
                        </w:pPr>
                        <w:r>
                          <w:rPr>
                            <w:rFonts w:ascii="Calibri" w:eastAsia="Calibri" w:hAnsi="Calibri" w:cs="Calibri"/>
                            <w:w w:val="114"/>
                            <w:sz w:val="17"/>
                          </w:rPr>
                          <w:t>Email</w:t>
                        </w:r>
                      </w:p>
                    </w:txbxContent>
                  </v:textbox>
                </v:rect>
                <v:rect id="Rectangle 16" o:spid="_x0000_s1036" style="position:absolute;left:23424;top:7923;width:672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D9AD9DE" w14:textId="77777777" w:rsidR="005773BB" w:rsidRDefault="005773BB">
                        <w:pPr>
                          <w:spacing w:after="160"/>
                        </w:pPr>
                        <w:r>
                          <w:rPr>
                            <w:rFonts w:ascii="Calibri" w:eastAsia="Calibri" w:hAnsi="Calibri" w:cs="Calibri"/>
                            <w:w w:val="111"/>
                            <w:sz w:val="17"/>
                          </w:rPr>
                          <w:t>FirstName</w:t>
                        </w:r>
                      </w:p>
                    </w:txbxContent>
                  </v:textbox>
                </v:rect>
                <v:rect id="Rectangle 17" o:spid="_x0000_s1037" style="position:absolute;left:23424;top:9384;width:6643;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6D3C57C" w14:textId="77777777" w:rsidR="005773BB" w:rsidRDefault="005773BB">
                        <w:pPr>
                          <w:spacing w:after="160"/>
                        </w:pPr>
                        <w:r>
                          <w:rPr>
                            <w:rFonts w:ascii="Calibri" w:eastAsia="Calibri" w:hAnsi="Calibri" w:cs="Calibri"/>
                            <w:w w:val="113"/>
                            <w:sz w:val="17"/>
                          </w:rPr>
                          <w:t>LastName</w:t>
                        </w:r>
                      </w:p>
                    </w:txbxContent>
                  </v:textbox>
                </v:rect>
                <v:rect id="Rectangle 18" o:spid="_x0000_s1038" style="position:absolute;left:23424;top:10846;width:421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FC6F797" w14:textId="77777777" w:rsidR="005773BB" w:rsidRDefault="005773BB">
                        <w:pPr>
                          <w:spacing w:after="160"/>
                        </w:pPr>
                        <w:r>
                          <w:rPr>
                            <w:rFonts w:ascii="Calibri" w:eastAsia="Calibri" w:hAnsi="Calibri" w:cs="Calibri"/>
                            <w:w w:val="112"/>
                            <w:sz w:val="17"/>
                          </w:rPr>
                          <w:t>Phone</w:t>
                        </w:r>
                      </w:p>
                    </w:txbxContent>
                  </v:textbox>
                </v:rect>
                <v:rect id="Rectangle 19" o:spid="_x0000_s1039" style="position:absolute;left:23424;top:12307;width:5347;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43F5578" w14:textId="77777777" w:rsidR="005773BB" w:rsidRDefault="005773BB">
                        <w:pPr>
                          <w:spacing w:after="160"/>
                        </w:pPr>
                        <w:r>
                          <w:rPr>
                            <w:rFonts w:ascii="Calibri" w:eastAsia="Calibri" w:hAnsi="Calibri" w:cs="Calibri"/>
                            <w:w w:val="114"/>
                            <w:sz w:val="17"/>
                          </w:rPr>
                          <w:t>Address</w:t>
                        </w:r>
                      </w:p>
                    </w:txbxContent>
                  </v:textbox>
                </v:rect>
                <v:shape id="Picture 725" o:spid="_x0000_s1040" type="#_x0000_t75" style="position:absolute;left:45709;top:24034;width:15575;height:2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">
                  <v:imagedata r:id="rId19" o:title=""/>
                </v:shape>
                <v:shape id="Shape 21" o:spid="_x0000_s1041" style="position:absolute;left:45753;top:24085;width:15525;height:22215;visibility:visible;mso-wrap-style:square;v-text-anchor:top" coordsize="1552518,2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" path="m91325,l1461193,v5997,,11934,585,17815,1755c1484889,2925,1490601,4657,1496141,6952v5539,2294,10803,5107,15788,8439c1516916,18722,1521529,22508,1525769,26748v4240,4240,8025,8853,11357,13839c1540457,45572,1543271,50835,1545565,56376v2296,5540,4027,11250,5198,17132c1551932,79389,1552518,85328,1552518,91325r,2038820c1552518,2136141,1551932,2142079,1550763,2147960v-1171,5882,-2902,11592,-5198,17132c1543271,2170632,1540457,2175895,1537126,2180881v-3332,4986,-7117,9600,-11357,13840c1521529,2198961,1516916,2202747,1511929,2206079v-4985,3330,-10249,6144,-15788,8439c1490601,2216812,1484890,2218544,1479009,2219714v-5881,1170,-11819,1755,-17816,1756l91325,2221470v-5997,-1,-11936,-586,-17817,-1756c67627,2218544,61916,2216812,56376,2214518v-5540,-2295,-10802,-5109,-15789,-8439c35602,2202747,30989,2198961,26749,2194721v-4240,-4240,-8026,-8854,-11358,-13840c12059,2175895,9246,2170632,6952,2165092v-2295,-5540,-4027,-11250,-5197,-17132c584,2142079,,2136141,1,2130145l1,91325c,85328,584,79389,1755,73508,2925,67626,4657,61916,6952,56376,9246,50835,12060,45572,15391,40587v3332,-4986,7118,-9599,11358,-13839c30989,22508,35602,18722,40587,15391,45574,12059,50836,9246,56376,6951,61916,4657,67627,2925,73509,1755,79390,585,85328,,91325,xe" filled="f" strokecolor="#d5785e" strokeweight=".25367mm">
                  <v:stroke miterlimit="1" joinstyle="miter"/>
                  <v:path arrowok="t" textboxrect="0,0,1552518,2221470"/>
                </v:shape>
                <v:shape id="Shape 22" o:spid="_x0000_s1042" style="position:absolute;left:45753;top:24085;width:15525;height:22215;visibility:visible;mso-wrap-style:square;v-text-anchor:top" coordsize="1552518,2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" path="m91325,l1461193,v5997,,11934,585,17815,1755c1484889,2925,1490601,4657,1496141,6952v5539,2294,10803,5107,15788,8439c1516916,18722,1521529,22508,1525769,26748v4240,4240,8025,8853,11357,13839c1540457,45572,1543271,50835,1545565,56376v2296,5540,4027,11250,5198,17132c1551932,79389,1552518,85328,1552518,91325r,2038820c1552518,2136141,1551932,2142079,1550763,2147960v-1171,5882,-2902,11592,-5198,17132c1543271,2170632,1540457,2175895,1537126,2180881v-3332,4986,-7117,9600,-11357,13840c1521529,2198961,1516916,2202747,1511929,2206079v-4985,3330,-10249,6144,-15788,8439c1490601,2216812,1484890,2218544,1479009,2219714v-5881,1170,-11819,1755,-17816,1756l91325,2221470v-5997,-1,-11936,-586,-17817,-1756c67627,2218544,61916,2216812,56376,2214518v-5540,-2295,-10802,-5109,-15789,-8439c35602,2202747,30989,2198961,26749,2194721v-4240,-4240,-8026,-8854,-11358,-13840c12059,2175895,9246,2170632,6952,2165092v-2295,-5540,-4027,-11250,-5197,-17132c584,2142079,,2136141,1,2130145l1,91325c,85328,584,79389,1755,73508,2925,67626,4657,61916,6952,56376,9246,50835,12060,45572,15391,40587v3332,-4986,7118,-9599,11358,-13839c30989,22508,35602,18722,40587,15391,45574,12059,50836,9246,56376,6951,61916,4657,67627,2925,73509,1755,79390,585,85328,,91325,xe" filled="f" strokecolor="#d5785e" strokeweight=".25367mm">
                  <v:stroke miterlimit="1" joinstyle="miter"/>
                  <v:path arrowok="t" textboxrect="0,0,1552518,2221470"/>
                </v:shape>
                <v:shape id="Shape 23" o:spid="_x0000_s1043" style="position:absolute;left:45753;top:25364;width:15525;height:0;visibility:visible;mso-wrap-style:square;v-text-anchor:top" coordsize="155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" path="m,l1552517,e" filled="f" strokecolor="#d5785e" strokeweight=".25367mm">
                  <v:stroke miterlimit="83231f" joinstyle="miter"/>
                  <v:path arrowok="t" textboxrect="0,0,1552517,0"/>
                </v:shape>
                <v:rect id="Rectangle 24" o:spid="_x0000_s1044" style="position:absolute;left:50971;top:24270;width:6643;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B7B109" w14:textId="77777777" w:rsidR="005773BB" w:rsidRDefault="005773BB">
                        <w:pPr>
                          <w:spacing w:after="160"/>
                        </w:pPr>
                        <w:r>
                          <w:rPr>
                            <w:rFonts w:ascii="Calibri" w:eastAsia="Calibri" w:hAnsi="Calibri" w:cs="Calibri"/>
                            <w:w w:val="109"/>
                            <w:sz w:val="17"/>
                          </w:rPr>
                          <w:t>Properties</w:t>
                        </w:r>
                      </w:p>
                    </w:txbxContent>
                  </v:textbox>
                </v:rect>
                <v:rect id="Rectangle 25" o:spid="_x0000_s1045" style="position:absolute;left:46347;top:26164;width:745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E5F531B" w14:textId="77777777" w:rsidR="005773BB" w:rsidRDefault="005773BB">
                        <w:pPr>
                          <w:spacing w:after="160"/>
                        </w:pPr>
                        <w:r>
                          <w:rPr>
                            <w:rFonts w:ascii="Calibri" w:eastAsia="Calibri" w:hAnsi="Calibri" w:cs="Calibri"/>
                            <w:b/>
                            <w:w w:val="117"/>
                            <w:sz w:val="17"/>
                          </w:rPr>
                          <w:t>PropertyID</w:t>
                        </w:r>
                      </w:p>
                    </w:txbxContent>
                  </v:textbox>
                </v:rect>
                <v:rect id="Rectangle 26" o:spid="_x0000_s1046" style="position:absolute;left:46347;top:27625;width:5266;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677A438" w14:textId="77777777" w:rsidR="005773BB" w:rsidRDefault="005773BB">
                        <w:pPr>
                          <w:spacing w:after="160"/>
                        </w:pPr>
                        <w:r>
                          <w:rPr>
                            <w:rFonts w:ascii="Calibri" w:eastAsia="Calibri" w:hAnsi="Calibri" w:cs="Calibri"/>
                            <w:i/>
                            <w:w w:val="112"/>
                            <w:sz w:val="17"/>
                          </w:rPr>
                          <w:t>AgentID</w:t>
                        </w:r>
                      </w:p>
                    </w:txbxContent>
                  </v:textbox>
                </v:rect>
                <v:rect id="Rectangle 27" o:spid="_x0000_s1047" style="position:absolute;left:46347;top:29086;width:5347;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FAF47F8" w14:textId="77777777" w:rsidR="005773BB" w:rsidRDefault="005773BB">
                        <w:pPr>
                          <w:spacing w:after="160"/>
                        </w:pPr>
                        <w:r>
                          <w:rPr>
                            <w:rFonts w:ascii="Calibri" w:eastAsia="Calibri" w:hAnsi="Calibri" w:cs="Calibri"/>
                            <w:w w:val="114"/>
                            <w:sz w:val="17"/>
                          </w:rPr>
                          <w:t>Address</w:t>
                        </w:r>
                      </w:p>
                    </w:txbxContent>
                  </v:textbox>
                </v:rect>
                <v:rect id="Rectangle 28" o:spid="_x0000_s1048" style="position:absolute;left:46347;top:30547;width:729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849EC7" w14:textId="77777777" w:rsidR="005773BB" w:rsidRDefault="005773BB">
                        <w:pPr>
                          <w:spacing w:after="160"/>
                        </w:pPr>
                        <w:r>
                          <w:rPr>
                            <w:rFonts w:ascii="Calibri" w:eastAsia="Calibri" w:hAnsi="Calibri" w:cs="Calibri"/>
                            <w:w w:val="109"/>
                            <w:sz w:val="17"/>
                          </w:rPr>
                          <w:t>Description</w:t>
                        </w:r>
                      </w:p>
                    </w:txbxContent>
                  </v:textbox>
                </v:rect>
                <v:rect id="Rectangle 29" o:spid="_x0000_s1049" style="position:absolute;left:46347;top:32009;width:332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6A44240" w14:textId="77777777" w:rsidR="005773BB" w:rsidRDefault="005773BB">
                        <w:pPr>
                          <w:spacing w:after="160"/>
                        </w:pPr>
                        <w:r>
                          <w:rPr>
                            <w:rFonts w:ascii="Calibri" w:eastAsia="Calibri" w:hAnsi="Calibri" w:cs="Calibri"/>
                            <w:w w:val="114"/>
                            <w:sz w:val="17"/>
                          </w:rPr>
                          <w:t>Price</w:t>
                        </w:r>
                      </w:p>
                    </w:txbxContent>
                  </v:textbox>
                </v:rect>
                <v:rect id="Rectangle 30" o:spid="_x0000_s1050" style="position:absolute;left:46347;top:33470;width:7048;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F8FAFF6" w14:textId="77777777" w:rsidR="005773BB" w:rsidRDefault="005773BB">
                        <w:pPr>
                          <w:spacing w:after="160"/>
                        </w:pPr>
                        <w:r>
                          <w:rPr>
                            <w:rFonts w:ascii="Calibri" w:eastAsia="Calibri" w:hAnsi="Calibri" w:cs="Calibri"/>
                            <w:w w:val="109"/>
                            <w:sz w:val="17"/>
                          </w:rPr>
                          <w:t>Bathrooms</w:t>
                        </w:r>
                      </w:p>
                    </w:txbxContent>
                  </v:textbox>
                </v:rect>
                <v:rect id="Rectangle 31" o:spid="_x0000_s1051" style="position:absolute;left:46347;top:34931;width:6643;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8CAB683" w14:textId="77777777" w:rsidR="005773BB" w:rsidRDefault="005773BB">
                        <w:pPr>
                          <w:spacing w:after="160"/>
                        </w:pPr>
                        <w:r>
                          <w:rPr>
                            <w:rFonts w:ascii="Calibri" w:eastAsia="Calibri" w:hAnsi="Calibri" w:cs="Calibri"/>
                            <w:w w:val="110"/>
                            <w:sz w:val="17"/>
                          </w:rPr>
                          <w:t>Bedrooms</w:t>
                        </w:r>
                      </w:p>
                    </w:txbxContent>
                  </v:textbox>
                </v:rect>
                <v:rect id="Rectangle 32" o:spid="_x0000_s1052" style="position:absolute;left:46347;top:36392;width:4049;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5227B23" w14:textId="77777777" w:rsidR="005773BB" w:rsidRDefault="005773BB">
                        <w:pPr>
                          <w:spacing w:after="160"/>
                        </w:pPr>
                        <w:r>
                          <w:rPr>
                            <w:rFonts w:ascii="Calibri" w:eastAsia="Calibri" w:hAnsi="Calibri" w:cs="Calibri"/>
                            <w:w w:val="113"/>
                            <w:sz w:val="17"/>
                          </w:rPr>
                          <w:t>Floors</w:t>
                        </w:r>
                      </w:p>
                    </w:txbxContent>
                  </v:textbox>
                </v:rect>
                <v:rect id="Rectangle 33" o:spid="_x0000_s1053" style="position:absolute;left:46347;top:37853;width:2592;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E1E72AF" w14:textId="77777777" w:rsidR="005773BB" w:rsidRDefault="005773BB">
                        <w:pPr>
                          <w:spacing w:after="160"/>
                        </w:pPr>
                        <w:r>
                          <w:rPr>
                            <w:rFonts w:ascii="Calibri" w:eastAsia="Calibri" w:hAnsi="Calibri" w:cs="Calibri"/>
                            <w:w w:val="118"/>
                            <w:sz w:val="17"/>
                          </w:rPr>
                          <w:t>size</w:t>
                        </w:r>
                      </w:p>
                    </w:txbxContent>
                  </v:textbox>
                </v:rect>
                <v:rect id="Rectangle 34" o:spid="_x0000_s1054" style="position:absolute;left:46347;top:39315;width:5996;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65F98BB" w14:textId="77777777" w:rsidR="005773BB" w:rsidRDefault="005773BB">
                        <w:pPr>
                          <w:spacing w:after="160"/>
                        </w:pPr>
                        <w:r>
                          <w:rPr>
                            <w:rFonts w:ascii="Calibri" w:eastAsia="Calibri" w:hAnsi="Calibri" w:cs="Calibri"/>
                            <w:w w:val="107"/>
                            <w:sz w:val="17"/>
                          </w:rPr>
                          <w:t>furnished</w:t>
                        </w:r>
                      </w:p>
                    </w:txbxContent>
                  </v:textbox>
                </v:rect>
                <v:rect id="Rectangle 35" o:spid="_x0000_s1055" style="position:absolute;left:46347;top:40776;width:640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61BFBD6" w14:textId="77777777" w:rsidR="005773BB" w:rsidRDefault="005773BB">
                        <w:pPr>
                          <w:spacing w:after="160"/>
                        </w:pPr>
                        <w:r>
                          <w:rPr>
                            <w:rFonts w:ascii="Calibri" w:eastAsia="Calibri" w:hAnsi="Calibri" w:cs="Calibri"/>
                            <w:w w:val="110"/>
                            <w:sz w:val="17"/>
                          </w:rPr>
                          <w:t>image_01</w:t>
                        </w:r>
                      </w:p>
                    </w:txbxContent>
                  </v:textbox>
                </v:rect>
                <v:rect id="Rectangle 36" o:spid="_x0000_s1056" style="position:absolute;left:46347;top:42237;width:640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CBD8D67" w14:textId="77777777" w:rsidR="005773BB" w:rsidRDefault="005773BB">
                        <w:pPr>
                          <w:spacing w:after="160"/>
                        </w:pPr>
                        <w:r>
                          <w:rPr>
                            <w:rFonts w:ascii="Calibri" w:eastAsia="Calibri" w:hAnsi="Calibri" w:cs="Calibri"/>
                            <w:w w:val="110"/>
                            <w:sz w:val="17"/>
                          </w:rPr>
                          <w:t>image_02</w:t>
                        </w:r>
                      </w:p>
                    </w:txbxContent>
                  </v:textbox>
                </v:rect>
                <v:rect id="Rectangle 37" o:spid="_x0000_s1057" style="position:absolute;left:46347;top:43698;width:640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5F5D6A6" w14:textId="77777777" w:rsidR="005773BB" w:rsidRDefault="005773BB">
                        <w:pPr>
                          <w:spacing w:after="160"/>
                        </w:pPr>
                        <w:r>
                          <w:rPr>
                            <w:rFonts w:ascii="Calibri" w:eastAsia="Calibri" w:hAnsi="Calibri" w:cs="Calibri"/>
                            <w:w w:val="110"/>
                            <w:sz w:val="17"/>
                          </w:rPr>
                          <w:t>image_03</w:t>
                        </w:r>
                      </w:p>
                    </w:txbxContent>
                  </v:textbox>
                </v:rect>
                <v:shape id="Picture 723" o:spid="_x0000_s1058" type="#_x0000_t75" style="position:absolute;left:45709;top:-54;width:15575;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">
                  <v:imagedata r:id="rId20" o:title=""/>
                </v:shape>
                <v:shape id="Shape 39" o:spid="_x0000_s1059" style="position:absolute;left:45753;width:15525;height:16621;visibility:visible;mso-wrap-style:square;v-text-anchor:top" coordsize="1552518,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" path="m91325,l1461193,v5997,,11934,585,17815,1755c1484889,2925,1490601,4657,1496141,6952v5539,2294,10803,5107,15788,8439c1516916,18722,1521529,22508,1525769,26748v4240,4240,8025,8853,11357,13839c1540457,45573,1543271,50836,1545565,56376v2296,5540,4027,11250,5198,17132c1551932,79389,1552518,85328,1552518,91325r,1479457c1552518,1576778,1551932,1582717,1550763,1588598v-1171,5882,-2902,11592,-5198,17132c1543271,1611270,1540457,1616533,1537126,1621519v-3332,4986,-7117,9600,-11357,13840c1521529,1639598,1516916,1643384,1511929,1646716v-4985,3331,-10249,6144,-15788,8439c1490601,1657449,1484890,1659182,1479009,1660352v-5881,1169,-11819,1755,-17816,1755l91325,1662107v-5997,,-11936,-586,-17817,-1755c67627,1659182,61916,1657449,56376,1655155v-5540,-2295,-10802,-5108,-15789,-8439c35602,1643384,30989,1639598,26749,1635359v-4240,-4240,-8026,-8854,-11358,-13840c12059,1616533,9246,1611271,6952,1605731v-2295,-5541,-4027,-11251,-5197,-17133c584,1582717,,1576778,1,1570782l1,91325c,85328,584,79389,1755,73508,2925,67626,4657,61916,6952,56376,9246,50836,12060,45573,15391,40587v3332,-4986,7118,-9599,11358,-13839c30989,22508,35602,18722,40587,15391,45574,12059,50836,9246,56376,6952,61916,4657,67627,2925,73509,1755,79390,585,85328,,91325,xe" filled="f" strokecolor="#979567" strokeweight=".25367mm">
                  <v:stroke miterlimit="1" joinstyle="miter"/>
                  <v:path arrowok="t" textboxrect="0,0,1552518,1662107"/>
                </v:shape>
                <v:shape id="Shape 40" o:spid="_x0000_s1060" style="position:absolute;left:45753;width:15525;height:16621;visibility:visible;mso-wrap-style:square;v-text-anchor:top" coordsize="1552518,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" path="m91325,l1461193,v5997,,11934,585,17815,1755c1484889,2925,1490601,4657,1496141,6952v5539,2294,10803,5107,15788,8439c1516916,18722,1521529,22508,1525769,26748v4240,4240,8025,8853,11357,13839c1540457,45573,1543271,50836,1545565,56376v2296,5540,4027,11250,5198,17132c1551932,79389,1552518,85328,1552518,91325r,1479457c1552518,1576778,1551932,1582717,1550763,1588598v-1171,5882,-2902,11592,-5198,17132c1543271,1611270,1540457,1616533,1537126,1621519v-3332,4986,-7117,9600,-11357,13840c1521529,1639598,1516916,1643384,1511929,1646716v-4985,3331,-10249,6144,-15788,8439c1490601,1657449,1484890,1659182,1479009,1660352v-5881,1169,-11819,1755,-17816,1755l91325,1662107v-5997,,-11936,-586,-17817,-1755c67627,1659182,61916,1657449,56376,1655155v-5540,-2295,-10802,-5108,-15789,-8439c35602,1643384,30989,1639598,26749,1635359v-4240,-4240,-8026,-8854,-11358,-13840c12059,1616533,9246,1611271,6952,1605731v-2295,-5541,-4027,-11251,-5197,-17133c584,1582717,,1576778,1,1570782l1,91325c,85328,584,79389,1755,73508,2925,67626,4657,61916,6952,56376,9246,50836,12060,45573,15391,40587v3332,-4986,7118,-9599,11358,-13839c30989,22508,35602,18722,40587,15391,45574,12059,50836,9246,56376,6952,61916,4657,67627,2925,73509,1755,79390,585,85328,,91325,xe" filled="f" strokecolor="#979567" strokeweight=".25367mm">
                  <v:stroke miterlimit="1" joinstyle="miter"/>
                  <v:path arrowok="t" textboxrect="0,0,1552518,1662107"/>
                </v:shape>
                <v:shape id="Shape 41" o:spid="_x0000_s1061" style="position:absolute;left:45753;top:1278;width:15525;height:0;visibility:visible;mso-wrap-style:square;v-text-anchor:top" coordsize="155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" path="m,l1552517,e" filled="f" strokecolor="#979567" strokeweight=".25367mm">
                  <v:stroke miterlimit="83231f" joinstyle="miter"/>
                  <v:path arrowok="t" textboxrect="0,0,1552517,0"/>
                </v:shape>
                <v:rect id="Rectangle 42" o:spid="_x0000_s1062" style="position:absolute;left:49917;top:161;width:945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82F5792" w14:textId="77777777" w:rsidR="005773BB" w:rsidRDefault="005773BB">
                        <w:pPr>
                          <w:spacing w:after="160"/>
                        </w:pPr>
                        <w:r>
                          <w:rPr>
                            <w:rFonts w:ascii="Calibri" w:eastAsia="Calibri" w:hAnsi="Calibri" w:cs="Calibri"/>
                            <w:w w:val="108"/>
                            <w:sz w:val="17"/>
                          </w:rPr>
                          <w:t>PropertyOffers</w:t>
                        </w:r>
                      </w:p>
                    </w:txbxContent>
                  </v:textbox>
                </v:rect>
                <v:rect id="Rectangle 43" o:spid="_x0000_s1063" style="position:absolute;left:46347;top:2078;width:494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7F98879" w14:textId="77777777" w:rsidR="005773BB" w:rsidRDefault="005773BB">
                        <w:pPr>
                          <w:spacing w:after="160"/>
                        </w:pPr>
                        <w:r>
                          <w:rPr>
                            <w:rFonts w:ascii="Calibri" w:eastAsia="Calibri" w:hAnsi="Calibri" w:cs="Calibri"/>
                            <w:b/>
                            <w:w w:val="115"/>
                            <w:sz w:val="17"/>
                          </w:rPr>
                          <w:t>OfferID</w:t>
                        </w:r>
                      </w:p>
                    </w:txbxContent>
                  </v:textbox>
                </v:rect>
                <v:rect id="Rectangle 44" o:spid="_x0000_s1064" style="position:absolute;left:46347;top:3540;width:453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F6D640A" w14:textId="77777777" w:rsidR="005773BB" w:rsidRDefault="005773BB">
                        <w:pPr>
                          <w:spacing w:after="160"/>
                        </w:pPr>
                        <w:r>
                          <w:rPr>
                            <w:rFonts w:ascii="Calibri" w:eastAsia="Calibri" w:hAnsi="Calibri" w:cs="Calibri"/>
                            <w:i/>
                            <w:w w:val="114"/>
                            <w:sz w:val="17"/>
                          </w:rPr>
                          <w:t>UserID</w:t>
                        </w:r>
                      </w:p>
                    </w:txbxContent>
                  </v:textbox>
                </v:rect>
                <v:rect id="Rectangle 45" o:spid="_x0000_s1065" style="position:absolute;left:46347;top:5001;width:6966;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7FB9DE8" w14:textId="77777777" w:rsidR="005773BB" w:rsidRDefault="005773BB">
                        <w:pPr>
                          <w:spacing w:after="160"/>
                        </w:pPr>
                        <w:r>
                          <w:rPr>
                            <w:rFonts w:ascii="Calibri" w:eastAsia="Calibri" w:hAnsi="Calibri" w:cs="Calibri"/>
                            <w:i/>
                            <w:w w:val="109"/>
                            <w:sz w:val="17"/>
                          </w:rPr>
                          <w:t>PropertyID</w:t>
                        </w:r>
                      </w:p>
                    </w:txbxContent>
                  </v:textbox>
                </v:rect>
                <v:rect id="Rectangle 46" o:spid="_x0000_s1066" style="position:absolute;left:46347;top:6462;width:8236;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110A995" w14:textId="77777777" w:rsidR="005773BB" w:rsidRDefault="005773BB">
                        <w:pPr>
                          <w:spacing w:after="160"/>
                        </w:pPr>
                        <w:r>
                          <w:rPr>
                            <w:rFonts w:ascii="Calibri" w:eastAsia="Calibri" w:hAnsi="Calibri" w:cs="Calibri"/>
                            <w:w w:val="105"/>
                            <w:sz w:val="17"/>
                          </w:rPr>
                          <w:t>OfferAmount</w:t>
                        </w:r>
                      </w:p>
                    </w:txbxContent>
                  </v:textbox>
                </v:rect>
                <v:rect id="Rectangle 47" o:spid="_x0000_s1067" style="position:absolute;left:46347;top:7923;width:734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6A126E0" w14:textId="77777777" w:rsidR="005773BB" w:rsidRDefault="005773BB">
                        <w:pPr>
                          <w:spacing w:after="160"/>
                        </w:pPr>
                        <w:r>
                          <w:rPr>
                            <w:rFonts w:ascii="Calibri" w:eastAsia="Calibri" w:hAnsi="Calibri" w:cs="Calibri"/>
                            <w:w w:val="110"/>
                            <w:sz w:val="17"/>
                          </w:rPr>
                          <w:t>OfferStatus</w:t>
                        </w:r>
                      </w:p>
                    </w:txbxContent>
                  </v:textbox>
                </v:rect>
                <v:shape id="Picture 724" o:spid="_x0000_s1068" type="#_x0000_t75" style="position:absolute;left:-41;top:-54;width:15575;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">
                  <v:imagedata r:id="rId21" o:title=""/>
                </v:shape>
                <v:shape id="Shape 49" o:spid="_x0000_s1069" style="position:absolute;width:15525;height:16621;visibility:visible;mso-wrap-style:square;v-text-anchor:top" coordsize="1552517,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" path="m91324,l1461193,v5996,,11935,585,17816,1755c1484890,2925,1490601,4657,1496141,6952v5539,2294,10803,5107,15789,8439c1516916,18722,1521529,22508,1525769,26748v4240,4240,8026,8853,11357,13839c1540458,45573,1543271,50836,1545565,56376v2295,5540,4028,11250,5197,17132c1551932,79389,1552517,85328,1552517,91325r,1479457c1552517,1576778,1551932,1582717,1550762,1588598v-1169,5882,-2902,11592,-5197,17132c1543271,1611270,1540458,1616533,1537126,1621519v-3331,4986,-7117,9600,-11357,13840c1521529,1639598,1516916,1643384,1511929,1646716v-4985,3331,-10249,6144,-15788,8439c1490601,1657449,1484890,1659182,1479009,1660352v-5881,1169,-11820,1755,-17816,1755l91324,1662107v-5996,,-11935,-586,-17816,-1755c67626,1659182,61916,1657449,56376,1655155v-5540,-2295,-10803,-5108,-15789,-8439c35601,1643384,30988,1639598,26748,1635359v-4240,-4240,-8026,-8854,-11357,-13840c12059,1616533,9246,1611271,6951,1605731v-2294,-5541,-4027,-11251,-5196,-17133c585,1582717,,1576778,,1570782l,91325c,85328,585,79389,1755,73508,2925,67626,4657,61916,6951,56376,9246,50836,12059,45573,15391,40587v3331,-4986,7117,-9599,11357,-13839c30988,22508,35601,18722,40587,15391,45573,12059,50836,9246,56376,6952,61916,4657,67626,2925,73508,1755,79389,585,85328,,91324,xe" filled="f" strokecolor="#dca932" strokeweight=".25367mm">
                  <v:stroke miterlimit="1" joinstyle="miter"/>
                  <v:path arrowok="t" textboxrect="0,0,1552517,1662107"/>
                </v:shape>
                <v:shape id="Shape 50" o:spid="_x0000_s1070" style="position:absolute;width:15525;height:16621;visibility:visible;mso-wrap-style:square;v-text-anchor:top" coordsize="1552517,166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" path="m91324,l1461193,v5996,,11935,585,17816,1755c1484890,2925,1490601,4657,1496141,6952v5539,2294,10803,5107,15789,8439c1516916,18722,1521529,22508,1525769,26748v4240,4240,8026,8853,11357,13839c1540458,45573,1543271,50836,1545565,56376v2295,5540,4028,11250,5197,17132c1551932,79389,1552517,85328,1552517,91325r,1479457c1552517,1576778,1551932,1582717,1550762,1588598v-1169,5882,-2902,11592,-5197,17132c1543271,1611270,1540458,1616533,1537126,1621519v-3331,4986,-7117,9600,-11357,13840c1521529,1639598,1516916,1643384,1511929,1646716v-4985,3331,-10249,6144,-15788,8439c1490601,1657449,1484890,1659182,1479009,1660352v-5881,1169,-11820,1755,-17816,1755l91324,1662107v-5996,,-11935,-586,-17816,-1755c67626,1659182,61916,1657449,56376,1655155v-5540,-2295,-10803,-5108,-15789,-8439c35601,1643384,30988,1639598,26748,1635359v-4240,-4240,-8026,-8854,-11357,-13840c12059,1616533,9246,1611271,6951,1605731v-2294,-5541,-4027,-11251,-5196,-17133c585,1582717,,1576778,,1570782l,91325c,85328,585,79389,1755,73508,2925,67626,4657,61916,6951,56376,9246,50836,12059,45573,15391,40587v3331,-4986,7117,-9599,11357,-13839c30988,22508,35601,18722,40587,15391,45573,12059,50836,9246,56376,6952,61916,4657,67626,2925,73508,1755,79389,585,85328,,91324,xe" filled="f" strokecolor="#dca932" strokeweight=".25367mm">
                  <v:stroke miterlimit="1" joinstyle="miter"/>
                  <v:path arrowok="t" textboxrect="0,0,1552517,1662107"/>
                </v:shape>
                <v:shape id="Shape 51" o:spid="_x0000_s1071" style="position:absolute;top:1278;width:15525;height:0;visibility:visible;mso-wrap-style:square;v-text-anchor:top" coordsize="155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" path="m,l1552517,e" filled="f" strokecolor="#dca932" strokeweight=".25367mm">
                  <v:stroke miterlimit="83231f" joinstyle="miter"/>
                  <v:path arrowok="t" textboxrect="0,0,1552517,0"/>
                </v:shape>
                <v:rect id="Rectangle 52" o:spid="_x0000_s1072" style="position:absolute;left:5889;top:161;width:486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77A688" w14:textId="77777777" w:rsidR="005773BB" w:rsidRDefault="005773BB">
                        <w:pPr>
                          <w:spacing w:after="160"/>
                        </w:pPr>
                        <w:r>
                          <w:rPr>
                            <w:rFonts w:ascii="Calibri" w:eastAsia="Calibri" w:hAnsi="Calibri" w:cs="Calibri"/>
                            <w:w w:val="111"/>
                            <w:sz w:val="17"/>
                          </w:rPr>
                          <w:t>Admins</w:t>
                        </w:r>
                      </w:p>
                    </w:txbxContent>
                  </v:textbox>
                </v:rect>
                <v:rect id="Rectangle 53" o:spid="_x0000_s1073" style="position:absolute;left:593;top:2078;width:5992;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3ED3CA0" w14:textId="77777777" w:rsidR="005773BB" w:rsidRDefault="005773BB">
                        <w:pPr>
                          <w:spacing w:after="160"/>
                        </w:pPr>
                        <w:r>
                          <w:rPr>
                            <w:rFonts w:ascii="Calibri" w:eastAsia="Calibri" w:hAnsi="Calibri" w:cs="Calibri"/>
                            <w:b/>
                            <w:w w:val="118"/>
                            <w:sz w:val="17"/>
                          </w:rPr>
                          <w:t>AdminID</w:t>
                        </w:r>
                      </w:p>
                    </w:txbxContent>
                  </v:textbox>
                </v:rect>
                <v:rect id="Rectangle 54" o:spid="_x0000_s1074" style="position:absolute;left:593;top:3540;width:453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CAE4154" w14:textId="77777777" w:rsidR="005773BB" w:rsidRDefault="005773BB">
                        <w:pPr>
                          <w:spacing w:after="160"/>
                        </w:pPr>
                        <w:r>
                          <w:rPr>
                            <w:rFonts w:ascii="Calibri" w:eastAsia="Calibri" w:hAnsi="Calibri" w:cs="Calibri"/>
                            <w:i/>
                            <w:w w:val="114"/>
                            <w:sz w:val="17"/>
                          </w:rPr>
                          <w:t>UserID</w:t>
                        </w:r>
                      </w:p>
                    </w:txbxContent>
                  </v:textbox>
                </v:rect>
                <v:rect id="Rectangle 55" o:spid="_x0000_s1075" style="position:absolute;left:593;top:5001;width:6723;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056954D" w14:textId="77777777" w:rsidR="005773BB" w:rsidRDefault="005773BB">
                        <w:pPr>
                          <w:spacing w:after="160"/>
                        </w:pPr>
                        <w:r>
                          <w:rPr>
                            <w:rFonts w:ascii="Calibri" w:eastAsia="Calibri" w:hAnsi="Calibri" w:cs="Calibri"/>
                            <w:w w:val="111"/>
                            <w:sz w:val="17"/>
                          </w:rPr>
                          <w:t>Username</w:t>
                        </w:r>
                      </w:p>
                    </w:txbxContent>
                  </v:textbox>
                </v:rect>
                <v:rect id="Rectangle 56" o:spid="_x0000_s1076" style="position:absolute;left:593;top:6462;width:640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1A6B867" w14:textId="77777777" w:rsidR="005773BB" w:rsidRDefault="005773BB">
                        <w:pPr>
                          <w:spacing w:after="160"/>
                        </w:pPr>
                        <w:r>
                          <w:rPr>
                            <w:rFonts w:ascii="Calibri" w:eastAsia="Calibri" w:hAnsi="Calibri" w:cs="Calibri"/>
                            <w:w w:val="114"/>
                            <w:sz w:val="17"/>
                          </w:rPr>
                          <w:t>Password</w:t>
                        </w:r>
                      </w:p>
                    </w:txbxContent>
                  </v:textbox>
                </v:rect>
                <v:shape id="Picture 726" o:spid="_x0000_s1077" type="#_x0000_t75" style="position:absolute;left:22818;top:26544;width:15606;height:1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">
                  <v:imagedata r:id="rId22" o:title=""/>
                </v:shape>
                <v:shape id="Shape 58" o:spid="_x0000_s1078" style="position:absolute;left:22876;top:26575;width:15525;height:17215;visibility:visible;mso-wrap-style:square;v-text-anchor:top" coordsize="1552517,172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" path="m91324,l1461193,v5995,,11934,585,17815,1755c1484889,2924,1490600,4657,1496140,6952v5540,2294,10803,5107,15789,8439c1516915,18722,1521528,22508,1525768,26748v4240,4240,8026,8853,11358,13839c1540457,45572,1543270,50836,1545565,56376v2294,5540,4027,11250,5197,17132c1551932,79389,1552517,85328,1552517,91325r,1538818c1552517,1636140,1551932,1642078,1550762,1647959v-1170,5882,-2903,11591,-5197,17132c1543270,1670631,1540457,1675894,1537126,1680880v-3332,4986,-7118,9599,-11358,13839c1521528,1698959,1516914,1702745,1511928,1706076v-4986,3332,-10248,6145,-15788,8440c1490600,1716811,1484889,1718543,1479008,1719713v-5881,1170,-11820,1755,-17815,1755l91324,1721468v-5996,,-11935,-585,-17816,-1755c67626,1718543,61915,1716811,56375,1714516v-5540,-2295,-10803,-5108,-15788,-8440c35601,1702745,30988,1698959,26748,1694719v-4240,-4240,-8026,-8853,-11358,-13839c12059,1675894,9246,1670631,6951,1665091v-2294,-5541,-4027,-11250,-5196,-17132c585,1642078,,1636140,,1630143l,91325c,85328,585,79389,1755,73508,2924,67626,4657,61916,6951,56376,9246,50836,12059,45572,15390,40587v3332,-4986,7118,-9599,11358,-13839c30988,22508,35601,18722,40587,15391,45572,12059,50835,9246,56375,6952,61915,4657,67626,2924,73508,1755,79389,585,85328,,91324,xe" filled="f" strokecolor="#b5566c" strokeweight=".25367mm">
                  <v:stroke miterlimit="1" joinstyle="miter"/>
                  <v:path arrowok="t" textboxrect="0,0,1552517,1721468"/>
                </v:shape>
                <v:shape id="Shape 59" o:spid="_x0000_s1079" style="position:absolute;left:22876;top:26575;width:15525;height:17215;visibility:visible;mso-wrap-style:square;v-text-anchor:top" coordsize="1552517,172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" path="m91324,l1461193,v5995,,11934,585,17815,1755c1484889,2924,1490600,4657,1496140,6952v5540,2294,10803,5107,15789,8439c1516915,18722,1521528,22508,1525768,26748v4240,4240,8026,8853,11358,13839c1540457,45572,1543270,50836,1545565,56376v2294,5540,4027,11250,5197,17132c1551932,79389,1552517,85328,1552517,91325r,1538818c1552517,1636140,1551932,1642078,1550762,1647959v-1170,5882,-2903,11591,-5197,17132c1543270,1670631,1540457,1675894,1537126,1680880v-3332,4986,-7118,9599,-11358,13839c1521528,1698959,1516914,1702745,1511928,1706076v-4986,3332,-10248,6145,-15788,8440c1490600,1716811,1484889,1718543,1479008,1719713v-5881,1170,-11820,1755,-17815,1755l91324,1721468v-5996,,-11935,-585,-17816,-1755c67626,1718543,61915,1716811,56375,1714516v-5540,-2295,-10803,-5108,-15788,-8440c35601,1702745,30988,1698959,26748,1694719v-4240,-4240,-8026,-8853,-11358,-13839c12059,1675894,9246,1670631,6951,1665091v-2294,-5541,-4027,-11250,-5196,-17132c585,1642078,,1636140,,1630143l,91325c,85328,585,79389,1755,73508,2924,67626,4657,61916,6951,56376,9246,50836,12059,45572,15390,40587v3332,-4986,7118,-9599,11358,-13839c30988,22508,35601,18722,40587,15391,45572,12059,50835,9246,56375,6952,61915,4657,67626,2924,73508,1755,79389,585,85328,,91324,xe" filled="f" strokecolor="#b5566c" strokeweight=".25367mm">
                  <v:stroke miterlimit="1" joinstyle="miter"/>
                  <v:path arrowok="t" textboxrect="0,0,1552517,1721468"/>
                </v:shape>
                <v:shape id="Shape 60" o:spid="_x0000_s1080" style="position:absolute;left:22876;top:27853;width:15525;height:0;visibility:visible;mso-wrap-style:square;v-text-anchor:top" coordsize="155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" path="m,l1552517,e" filled="f" strokecolor="#b5566c" strokeweight=".25367mm">
                  <v:stroke miterlimit="83231f" joinstyle="miter"/>
                  <v:path arrowok="t" textboxrect="0,0,1552517,0"/>
                </v:shape>
                <v:rect id="Rectangle 61" o:spid="_x0000_s1081" style="position:absolute;left:28932;top:26736;width:4538;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62496C5" w14:textId="77777777" w:rsidR="005773BB" w:rsidRDefault="005773BB">
                        <w:pPr>
                          <w:spacing w:after="160"/>
                        </w:pPr>
                        <w:r>
                          <w:rPr>
                            <w:rFonts w:ascii="Calibri" w:eastAsia="Calibri" w:hAnsi="Calibri" w:cs="Calibri"/>
                            <w:w w:val="112"/>
                            <w:sz w:val="17"/>
                          </w:rPr>
                          <w:t>Agents</w:t>
                        </w:r>
                      </w:p>
                    </w:txbxContent>
                  </v:textbox>
                </v:rect>
                <v:rect id="Rectangle 62" o:spid="_x0000_s1082" style="position:absolute;left:23470;top:28654;width:5587;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4857FC5" w14:textId="77777777" w:rsidR="005773BB" w:rsidRDefault="005773BB">
                        <w:pPr>
                          <w:spacing w:after="160"/>
                        </w:pPr>
                        <w:r>
                          <w:rPr>
                            <w:rFonts w:ascii="Calibri" w:eastAsia="Calibri" w:hAnsi="Calibri" w:cs="Calibri"/>
                            <w:b/>
                            <w:w w:val="118"/>
                            <w:sz w:val="17"/>
                          </w:rPr>
                          <w:t>AgentID</w:t>
                        </w:r>
                      </w:p>
                    </w:txbxContent>
                  </v:textbox>
                </v:rect>
                <v:rect id="Rectangle 63" o:spid="_x0000_s1083" style="position:absolute;left:23470;top:30115;width:6721;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0EF38CA" w14:textId="77777777" w:rsidR="005773BB" w:rsidRDefault="005773BB">
                        <w:pPr>
                          <w:spacing w:after="160"/>
                        </w:pPr>
                        <w:r>
                          <w:rPr>
                            <w:rFonts w:ascii="Calibri" w:eastAsia="Calibri" w:hAnsi="Calibri" w:cs="Calibri"/>
                            <w:w w:val="111"/>
                            <w:sz w:val="17"/>
                          </w:rPr>
                          <w:t>FirstName</w:t>
                        </w:r>
                      </w:p>
                    </w:txbxContent>
                  </v:textbox>
                </v:rect>
                <v:rect id="Rectangle 64" o:spid="_x0000_s1084" style="position:absolute;left:23470;top:31576;width:6643;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F5110AE" w14:textId="77777777" w:rsidR="005773BB" w:rsidRDefault="005773BB">
                        <w:pPr>
                          <w:spacing w:after="160"/>
                        </w:pPr>
                        <w:r>
                          <w:rPr>
                            <w:rFonts w:ascii="Calibri" w:eastAsia="Calibri" w:hAnsi="Calibri" w:cs="Calibri"/>
                            <w:w w:val="113"/>
                            <w:sz w:val="17"/>
                          </w:rPr>
                          <w:t>LastName</w:t>
                        </w:r>
                      </w:p>
                    </w:txbxContent>
                  </v:textbox>
                </v:rect>
                <v:rect id="Rectangle 65" o:spid="_x0000_s1085" style="position:absolute;left:23470;top:33037;width:4215;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068DB4A" w14:textId="77777777" w:rsidR="005773BB" w:rsidRDefault="005773BB">
                        <w:pPr>
                          <w:spacing w:after="160"/>
                        </w:pPr>
                        <w:r>
                          <w:rPr>
                            <w:rFonts w:ascii="Calibri" w:eastAsia="Calibri" w:hAnsi="Calibri" w:cs="Calibri"/>
                            <w:w w:val="112"/>
                            <w:sz w:val="17"/>
                          </w:rPr>
                          <w:t>Phone</w:t>
                        </w:r>
                      </w:p>
                    </w:txbxContent>
                  </v:textbox>
                </v:rect>
                <v:rect id="Rectangle 66" o:spid="_x0000_s1086" style="position:absolute;left:23470;top:34499;width:3644;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138B0FB" w14:textId="77777777" w:rsidR="005773BB" w:rsidRDefault="005773BB">
                        <w:pPr>
                          <w:spacing w:after="160"/>
                        </w:pPr>
                        <w:r>
                          <w:rPr>
                            <w:rFonts w:ascii="Calibri" w:eastAsia="Calibri" w:hAnsi="Calibri" w:cs="Calibri"/>
                            <w:w w:val="114"/>
                            <w:sz w:val="17"/>
                          </w:rPr>
                          <w:t>Email</w:t>
                        </w:r>
                      </w:p>
                    </w:txbxContent>
                  </v:textbox>
                </v:rect>
                <v:shape id="Shape 815" o:spid="_x0000_s1087" style="position:absolute;left:45662;top:826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" path="m,l9144,r,9144l,9144,,e" fillcolor="black" stroked="f" strokeweight="0">
                  <v:stroke miterlimit="83231f" joinstyle="miter"/>
                  <v:path arrowok="t" textboxrect="0,0,9144,9144"/>
                </v:shape>
                <v:shape id="Shape 816" o:spid="_x0000_s1088" style="position:absolute;left:44749;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" path="m,l45662,r,9144l,9144,,e" fillcolor="black" stroked="f" strokeweight="0">
                  <v:stroke miterlimit="83231f" joinstyle="miter"/>
                  <v:path arrowok="t" textboxrect="0,0,45662,9144"/>
                </v:shape>
                <v:shape id="Shape 817" o:spid="_x0000_s1089" style="position:absolute;left:43835;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" path="m,l45662,r,9144l,9144,,e" fillcolor="black" stroked="f" strokeweight="0">
                  <v:stroke miterlimit="83231f" joinstyle="miter"/>
                  <v:path arrowok="t" textboxrect="0,0,45662,9144"/>
                </v:shape>
                <v:shape id="Shape 818" o:spid="_x0000_s1090" style="position:absolute;left:42922;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" path="m,l45662,r,9144l,9144,,e" fillcolor="black" stroked="f" strokeweight="0">
                  <v:stroke miterlimit="83231f" joinstyle="miter"/>
                  <v:path arrowok="t" textboxrect="0,0,45662,9144"/>
                </v:shape>
                <v:shape id="Shape 819" o:spid="_x0000_s1091" style="position:absolute;left:42009;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" path="m,l45662,r,9144l,9144,,e" fillcolor="black" stroked="f" strokeweight="0">
                  <v:stroke miterlimit="83231f" joinstyle="miter"/>
                  <v:path arrowok="t" textboxrect="0,0,45662,9144"/>
                </v:shape>
                <v:shape id="Shape 820" o:spid="_x0000_s1092" style="position:absolute;left:41096;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" path="m,l45662,r,9144l,9144,,e" fillcolor="black" stroked="f" strokeweight="0">
                  <v:stroke miterlimit="83231f" joinstyle="miter"/>
                  <v:path arrowok="t" textboxrect="0,0,45662,9144"/>
                </v:shape>
                <v:shape id="Shape 821" o:spid="_x0000_s1093" style="position:absolute;left:40182;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" path="m,l45662,r,9144l,9144,,e" fillcolor="black" stroked="f" strokeweight="0">
                  <v:stroke miterlimit="83231f" joinstyle="miter"/>
                  <v:path arrowok="t" textboxrect="0,0,45662,9144"/>
                </v:shape>
                <v:shape id="Shape 822" o:spid="_x0000_s1094" style="position:absolute;left:39269;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" path="m,l45662,r,9144l,9144,,e" fillcolor="black" stroked="f" strokeweight="0">
                  <v:stroke miterlimit="83231f" joinstyle="miter"/>
                  <v:path arrowok="t" textboxrect="0,0,45662,9144"/>
                </v:shape>
                <v:shape id="Shape 823" o:spid="_x0000_s1095" style="position:absolute;left:38356;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" path="m,l45662,r,9144l,9144,,e" fillcolor="black" stroked="f" strokeweight="0">
                  <v:stroke miterlimit="83231f" joinstyle="miter"/>
                  <v:path arrowok="t" textboxrect="0,0,45662,9144"/>
                </v:shape>
                <v:shape id="Shape 76" o:spid="_x0000_s1096" style="position:absolute;left:38949;top:7716;width:0;height:1188;visibility:visible;mso-wrap-style:square;v-text-anchor:top" coordsize="0,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" path="m,l,118722e" filled="f" strokeweight=".25367mm">
                  <v:stroke miterlimit="83231f" joinstyle="miter"/>
                  <v:path arrowok="t" textboxrect="0,0,0,118722"/>
                </v:shape>
                <v:shape id="Shape 77" o:spid="_x0000_s1097" style="position:absolute;left:43470;top:7808;width:1005;height:1004;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" path="m50229,v6661,,13067,1275,19220,3824c75603,6372,81035,10002,85746,14712v4709,4709,8338,10141,10887,16295c99182,37161,100457,43568,100457,50229v,6660,-1275,13067,-3824,19221c94084,75603,90455,81035,85746,85745,81035,90455,75603,94084,69449,96633v-6153,2549,-12559,3824,-19220,3824c43567,100457,37160,99182,31007,96633,24854,94084,19422,90455,14712,85745,10002,81035,6372,75603,3823,69450,1274,63296,,56889,,50229,,43568,1274,37161,3823,31007,6372,24853,10002,19421,14712,14712,19422,10002,24854,6372,31007,3823,37160,1275,43567,,50229,xe" stroked="f" strokeweight="0">
                  <v:stroke miterlimit="83231f" joinstyle="miter"/>
                  <v:path arrowok="t" textboxrect="0,0,100457,100457"/>
                </v:shape>
                <v:shape id="Shape 78" o:spid="_x0000_s1098" style="position:absolute;left:43470;top:7808;width:1005;height:1004;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" path="m100457,50229v,6660,-1275,13067,-3824,19221c94084,75603,90455,81035,85746,85745,81035,90455,75603,94084,69449,96633v-6153,2549,-12559,3824,-19220,3824c43567,100457,37160,99182,31007,96633,24854,94084,19422,90455,14712,85745,10002,81035,6372,75603,3823,69450,1274,63296,,56889,,50229,,43568,1274,37161,3823,31007,6372,24853,10002,19421,14712,14712,19422,10002,24854,6372,31007,3823,37160,1275,43567,,50229,v6661,,13067,1275,19220,3824c75603,6372,81035,10002,85746,14712v4709,4709,8338,10141,10887,16295c99182,37161,100457,43568,100457,50229xe" filled="f" strokeweight=".25367mm">
                  <v:stroke miterlimit="1" joinstyle="miter"/>
                  <v:path arrowok="t" textboxrect="0,0,100457,100457"/>
                </v:shape>
                <v:shape id="Shape 79" o:spid="_x0000_s1099" style="position:absolute;left:44566;top:7716;width:1187;height:1188;visibility:visible;mso-wrap-style:square;v-text-anchor:top" coordsize="118722,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" path="m118722,l,59361r118722,59361e" filled="f" strokeweight=".25367mm">
                  <v:stroke miterlimit="83231f" joinstyle="miter"/>
                  <v:path arrowok="t" textboxrect="0,0,118722,118722"/>
                </v:shape>
                <v:shape id="Shape 824" o:spid="_x0000_s1100" style="position:absolute;left:22374;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" path="m,l45662,r,9144l,9144,,e" fillcolor="black" stroked="f" strokeweight="0">
                  <v:stroke miterlimit="83231f" joinstyle="miter"/>
                  <v:path arrowok="t" textboxrect="0,0,45662,9144"/>
                </v:shape>
                <v:shape id="Shape 825" o:spid="_x0000_s1101" style="position:absolute;left:21461;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" path="m,l45662,r,9144l,9144,,e" fillcolor="black" stroked="f" strokeweight="0">
                  <v:stroke miterlimit="83231f" joinstyle="miter"/>
                  <v:path arrowok="t" textboxrect="0,0,45662,9144"/>
                </v:shape>
                <v:shape id="Shape 826" o:spid="_x0000_s1102" style="position:absolute;left:20548;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" path="m,l45662,r,9144l,9144,,e" fillcolor="black" stroked="f" strokeweight="0">
                  <v:stroke miterlimit="83231f" joinstyle="miter"/>
                  <v:path arrowok="t" textboxrect="0,0,45662,9144"/>
                </v:shape>
                <v:shape id="Shape 827" o:spid="_x0000_s1103" style="position:absolute;left:19634;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" path="m,l45662,r,9144l,9144,,e" fillcolor="black" stroked="f" strokeweight="0">
                  <v:stroke miterlimit="83231f" joinstyle="miter"/>
                  <v:path arrowok="t" textboxrect="0,0,45662,9144"/>
                </v:shape>
                <v:shape id="Shape 828" o:spid="_x0000_s1104" style="position:absolute;left:18721;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" path="m,l45662,r,9144l,9144,,e" fillcolor="black" stroked="f" strokeweight="0">
                  <v:stroke miterlimit="83231f" joinstyle="miter"/>
                  <v:path arrowok="t" textboxrect="0,0,45662,9144"/>
                </v:shape>
                <v:shape id="Shape 829" o:spid="_x0000_s1105" style="position:absolute;left:17808;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" path="m,l45662,r,9144l,9144,,e" fillcolor="black" stroked="f" strokeweight="0">
                  <v:stroke miterlimit="83231f" joinstyle="miter"/>
                  <v:path arrowok="t" textboxrect="0,0,45662,9144"/>
                </v:shape>
                <v:shape id="Shape 830" o:spid="_x0000_s1106" style="position:absolute;left:16895;top:8264;width:456;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" path="m,l45662,r,9144l,9144,,e" fillcolor="black" stroked="f" strokeweight="0">
                  <v:stroke miterlimit="83231f" joinstyle="miter"/>
                  <v:path arrowok="t" textboxrect="0,0,45662,9144"/>
                </v:shape>
                <v:shape id="Shape 831" o:spid="_x0000_s1107" style="position:absolute;left:15981;top:8264;width:457;height:92;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" path="m,l45662,r,9144l,9144,,e" fillcolor="black" stroked="f" strokeweight="0">
                  <v:stroke miterlimit="83231f" joinstyle="miter"/>
                  <v:path arrowok="t" textboxrect="0,0,45662,9144"/>
                </v:shape>
                <v:shape id="Shape 88" o:spid="_x0000_s1108" style="position:absolute;left:22237;top:7716;width:0;height:1188;visibility:visible;mso-wrap-style:square;v-text-anchor:top" coordsize="0,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" path="m,118722l,e" filled="f" strokeweight=".25367mm">
                  <v:stroke miterlimit="83231f" joinstyle="miter"/>
                  <v:path arrowok="t" textboxrect="0,0,0,118722"/>
                </v:shape>
                <v:shape id="Shape 89" o:spid="_x0000_s1109" style="position:absolute;left:16118;top:7716;width:0;height:1188;visibility:visible;mso-wrap-style:square;v-text-anchor:top" coordsize="0,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" path="m,l,118722e" filled="f" strokeweight=".25367mm">
                  <v:stroke miterlimit="83231f" joinstyle="miter"/>
                  <v:path arrowok="t" textboxrect="0,0,0,118722"/>
                </v:shape>
                <v:shape id="Shape 832" o:spid="_x0000_s1110" style="position:absolute;left:53470;top:23629;width:91;height:456;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" path="m,l9144,r,45662l,45662,,e" fillcolor="black" stroked="f" strokeweight="0">
                  <v:stroke miterlimit="83231f" joinstyle="miter"/>
                  <v:path arrowok="t" textboxrect="0,0,9144,45662"/>
                </v:shape>
                <v:shape id="Shape 833" o:spid="_x0000_s1111" style="position:absolute;left:53470;top:22716;width:91;height:456;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" path="m,l9144,r,45662l,45662,,e" fillcolor="black" stroked="f" strokeweight="0">
                  <v:stroke miterlimit="83231f" joinstyle="miter"/>
                  <v:path arrowok="t" textboxrect="0,0,9144,45662"/>
                </v:shape>
                <v:shape id="Shape 834" o:spid="_x0000_s1112" style="position:absolute;left:53470;top:21802;width:91;height:457;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" path="m,l9144,r,45662l,45662,,e" fillcolor="black" stroked="f" strokeweight="0">
                  <v:stroke miterlimit="83231f" joinstyle="miter"/>
                  <v:path arrowok="t" textboxrect="0,0,9144,45662"/>
                </v:shape>
                <v:shape id="Shape 835" o:spid="_x0000_s1113" style="position:absolute;left:53470;top:20889;width:91;height:457;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" path="m,l9144,r,45662l,45662,,e" fillcolor="black" stroked="f" strokeweight="0">
                  <v:stroke miterlimit="83231f" joinstyle="miter"/>
                  <v:path arrowok="t" textboxrect="0,0,9144,45662"/>
                </v:shape>
                <v:shape id="Shape 836" o:spid="_x0000_s1114" style="position:absolute;left:53470;top:19976;width:91;height:456;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" path="m,l9144,r,45662l,45662,,e" fillcolor="black" stroked="f" strokeweight="0">
                  <v:stroke miterlimit="83231f" joinstyle="miter"/>
                  <v:path arrowok="t" textboxrect="0,0,9144,45662"/>
                </v:shape>
                <v:shape id="Shape 837" o:spid="_x0000_s1115" style="position:absolute;left:53470;top:19063;width:91;height:456;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" path="m,l9144,r,45662l,45662,,e" fillcolor="black" stroked="f" strokeweight="0">
                  <v:stroke miterlimit="83231f" joinstyle="miter"/>
                  <v:path arrowok="t" textboxrect="0,0,9144,45662"/>
                </v:shape>
                <v:shape id="Shape 838" o:spid="_x0000_s1116" style="position:absolute;left:53470;top:18149;width:91;height:457;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" path="m,l9144,r,45662l,45662,,e" fillcolor="black" stroked="f" strokeweight="0">
                  <v:stroke miterlimit="83231f" joinstyle="miter"/>
                  <v:path arrowok="t" textboxrect="0,0,9144,45662"/>
                </v:shape>
                <v:shape id="Shape 839" o:spid="_x0000_s1117" style="position:absolute;left:53470;top:17236;width:91;height:457;visibility:visible;mso-wrap-style:square;v-text-anchor:top" coordsize="9144,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" path="m,l9144,r,45662l,45662,,e" fillcolor="black" stroked="f" strokeweight="0">
                  <v:stroke miterlimit="83231f" joinstyle="miter"/>
                  <v:path arrowok="t" textboxrect="0,0,9144,45662"/>
                </v:shape>
                <v:shape id="Shape 840" o:spid="_x0000_s1118" style="position:absolute;left:53470;top:16621;width:91;height:158;visibility:visible;mso-wrap-style:square;v-text-anchor:top" coordsize="9144,1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" path="m,l9144,r,15890l,15890,,e" fillcolor="black" stroked="f" strokeweight="0">
                  <v:stroke miterlimit="83231f" joinstyle="miter"/>
                  <v:path arrowok="t" textboxrect="0,0,9144,15890"/>
                </v:shape>
                <v:shape id="Shape 99" o:spid="_x0000_s1119" style="position:absolute;left:52922;top:23492;width:1187;height:0;visibility:visible;mso-wrap-style:square;v-text-anchor:top" coordsize="11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" path="m,l118722,e" filled="f" strokeweight=".25367mm">
                  <v:stroke miterlimit="83231f" joinstyle="miter"/>
                  <v:path arrowok="t" textboxrect="0,0,118722,0"/>
                </v:shape>
                <v:shape id="Shape 100" o:spid="_x0000_s1120" style="position:absolute;left:53013;top:17899;width:1005;height:1005;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" path="m50229,v6661,,13068,1274,19222,3823c75604,6372,81035,10001,85746,14711v4709,4710,8338,10141,10888,16296c99182,37160,100457,43567,100457,50228v,6661,-1274,13068,-3823,19221c94084,75603,90455,81035,85746,85745,81035,90455,75603,94084,69450,96633v-6153,2549,-12560,3824,-19221,3824c43568,100457,37160,99182,31006,96633,24853,94084,19421,90455,14712,85745,10002,81035,6372,75603,3823,69450,1274,63296,,56889,1,50228,,43567,1274,37160,3823,31007,6372,24852,10002,19421,14712,14711,19421,10001,24853,6372,31006,3823,37160,1274,43568,,50229,xe" stroked="f" strokeweight="0">
                  <v:stroke miterlimit="83231f" joinstyle="miter"/>
                  <v:path arrowok="t" textboxrect="0,0,100457,100457"/>
                </v:shape>
                <v:shape id="Shape 101" o:spid="_x0000_s1121" style="position:absolute;left:53013;top:17899;width:1005;height:1005;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" path="m100457,50228v,6661,-1274,13068,-3823,19221c94084,75603,90455,81035,85746,85745,81035,90455,75603,94084,69450,96633v-6153,2549,-12560,3824,-19221,3824c43568,100457,37160,99182,31006,96633,24853,94084,19421,90455,14712,85745,10002,81035,6372,75603,3823,69450,1274,63296,,56889,1,50228,,43567,1274,37160,3823,31007,6372,24852,10002,19421,14712,14711,19421,10001,24853,6372,31006,3823,37160,1274,43568,,50229,v6661,,13068,1274,19222,3823c75604,6372,81035,10001,85746,14711v4709,4710,8338,10141,10888,16296c99182,37160,100457,43567,100457,50228xe" filled="f" strokeweight=".25367mm">
                  <v:stroke miterlimit="1" joinstyle="miter"/>
                  <v:path arrowok="t" textboxrect="0,0,100457,100457"/>
                </v:shape>
                <v:shape id="Shape 102" o:spid="_x0000_s1122" style="position:absolute;left:52922;top:16621;width:1187;height:1187;visibility:visible;mso-wrap-style:square;v-text-anchor:top" coordsize="118722,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" path="m,l59361,118722,118722,e" filled="f" strokeweight=".25367mm">
                  <v:stroke miterlimit="83231f" joinstyle="miter"/>
                  <v:path arrowok="t" textboxrect="0,0,118722,118722"/>
                </v:shape>
                <v:shape id="Shape 841" o:spid="_x0000_s1123" style="position:absolute;left:45707;top:3514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" path="m,l9144,r,9144l,9144,,e" fillcolor="black" stroked="f" strokeweight="0">
                  <v:stroke miterlimit="83231f" joinstyle="miter"/>
                  <v:path arrowok="t" textboxrect="0,0,9144,9144"/>
                </v:shape>
                <v:shape id="Shape 842" o:spid="_x0000_s1124" style="position:absolute;left:44794;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" path="m,l45662,r,9144l,9144,,e" fillcolor="black" stroked="f" strokeweight="0">
                  <v:stroke miterlimit="83231f" joinstyle="miter"/>
                  <v:path arrowok="t" textboxrect="0,0,45662,9144"/>
                </v:shape>
                <v:shape id="Shape 843" o:spid="_x0000_s1125" style="position:absolute;left:43881;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" path="m,l45662,r,9144l,9144,,e" fillcolor="black" stroked="f" strokeweight="0">
                  <v:stroke miterlimit="83231f" joinstyle="miter"/>
                  <v:path arrowok="t" textboxrect="0,0,45662,9144"/>
                </v:shape>
                <v:shape id="Shape 844" o:spid="_x0000_s1126" style="position:absolute;left:42968;top:35146;width:456;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" path="m,l45662,r,9144l,9144,,e" fillcolor="black" stroked="f" strokeweight="0">
                  <v:stroke miterlimit="83231f" joinstyle="miter"/>
                  <v:path arrowok="t" textboxrect="0,0,45662,9144"/>
                </v:shape>
                <v:shape id="Shape 845" o:spid="_x0000_s1127" style="position:absolute;left:42054;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" path="m,l45662,r,9144l,9144,,e" fillcolor="black" stroked="f" strokeweight="0">
                  <v:stroke miterlimit="83231f" joinstyle="miter"/>
                  <v:path arrowok="t" textboxrect="0,0,45662,9144"/>
                </v:shape>
                <v:shape id="Shape 846" o:spid="_x0000_s1128" style="position:absolute;left:41141;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" path="m,l45662,r,9144l,9144,,e" fillcolor="black" stroked="f" strokeweight="0">
                  <v:stroke miterlimit="83231f" joinstyle="miter"/>
                  <v:path arrowok="t" textboxrect="0,0,45662,9144"/>
                </v:shape>
                <v:shape id="Shape 847" o:spid="_x0000_s1129" style="position:absolute;left:40228;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" path="m,l45662,r,9144l,9144,,e" fillcolor="black" stroked="f" strokeweight="0">
                  <v:stroke miterlimit="83231f" joinstyle="miter"/>
                  <v:path arrowok="t" textboxrect="0,0,45662,9144"/>
                </v:shape>
                <v:shape id="Shape 848" o:spid="_x0000_s1130" style="position:absolute;left:39315;top:35146;width:456;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" path="m,l45662,r,9144l,9144,,e" fillcolor="black" stroked="f" strokeweight="0">
                  <v:stroke miterlimit="83231f" joinstyle="miter"/>
                  <v:path arrowok="t" textboxrect="0,0,45662,9144"/>
                </v:shape>
                <v:shape id="Shape 849" o:spid="_x0000_s1131" style="position:absolute;left:38401;top:35146;width:457;height:91;visibility:visible;mso-wrap-style:square;v-text-anchor:top" coordsize="45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" path="m,l45662,r,9144l,9144,,e" fillcolor="black" stroked="f" strokeweight="0">
                  <v:stroke miterlimit="83231f" joinstyle="miter"/>
                  <v:path arrowok="t" textboxrect="0,0,45662,9144"/>
                </v:shape>
                <v:shape id="Shape 112" o:spid="_x0000_s1132" style="position:absolute;left:38995;top:34598;width:0;height:1187;visibility:visible;mso-wrap-style:square;v-text-anchor:top" coordsize="0,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" path="m,l,118722e" filled="f" strokeweight=".25367mm">
                  <v:stroke miterlimit="83231f" joinstyle="miter"/>
                  <v:path arrowok="t" textboxrect="0,0,0,118722"/>
                </v:shape>
                <v:shape id="Shape 113" o:spid="_x0000_s1133" style="position:absolute;left:43470;top:34689;width:1005;height:1005;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" path="m50229,v6661,,13067,1274,19220,3823c75603,6372,81035,10001,85746,14711v4709,4710,8338,10141,10887,16295c99182,37160,100457,43567,100457,50229v,6660,-1275,13067,-3824,19220c94084,75604,90455,81035,85746,85745,81035,90455,75603,94084,69449,96633v-6153,2549,-12559,3824,-19220,3824c43567,100457,37160,99182,31007,96633,24854,94084,19422,90455,14712,85745,10002,81035,6372,75604,3823,69449,1274,63296,,56889,,50229,,43567,1274,37160,3823,31006,6372,24852,10002,19421,14712,14711,19422,10001,24854,6372,31007,3823,37160,1274,43567,,50229,xe" stroked="f" strokeweight="0">
                  <v:stroke miterlimit="83231f" joinstyle="miter"/>
                  <v:path arrowok="t" textboxrect="0,0,100457,100457"/>
                </v:shape>
                <v:shape id="Shape 114" o:spid="_x0000_s1134" style="position:absolute;left:43470;top:34689;width:1005;height:1005;visibility:visible;mso-wrap-style:square;v-text-anchor:top" coordsize="10045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" path="m100457,50229v,6660,-1275,13067,-3824,19220c94084,75604,90455,81035,85746,85745,81035,90455,75603,94084,69449,96633v-6153,2549,-12559,3824,-19220,3824c43567,100457,37160,99182,31007,96633,24854,94084,19422,90455,14712,85745,10002,81035,6372,75604,3823,69449,1274,63296,,56889,,50229,,43567,1274,37160,3823,31006,6372,24852,10002,19421,14712,14711,19422,10001,24854,6372,31007,3823,37160,1274,43567,,50229,v6661,,13067,1274,19220,3823c75603,6372,81035,10001,85746,14711v4709,4710,8338,10141,10887,16295c99182,37160,100457,43567,100457,50229xe" filled="f" strokeweight=".25367mm">
                  <v:stroke miterlimit="1" joinstyle="miter"/>
                  <v:path arrowok="t" textboxrect="0,0,100457,100457"/>
                </v:shape>
                <v:shape id="Shape 115" o:spid="_x0000_s1135" style="position:absolute;left:44566;top:34598;width:1187;height:1187;visibility:visible;mso-wrap-style:square;v-text-anchor:top" coordsize="118722,1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" path="m118722,l,59361r118722,59361e" filled="f" strokeweight=".25367mm">
                  <v:stroke miterlimit="83231f" joinstyle="miter"/>
                  <v:path arrowok="t" textboxrect="0,0,118722,118722"/>
                </v:shape>
                <w10:anchorlock/>
              </v:group>
            </w:pict>
          </mc:Fallback>
        </mc:AlternateContent>
      </w:r>
    </w:p>
    <w:p w14:paraId="3FF9024C" w14:textId="16804240" w:rsidR="000F2CEF" w:rsidRDefault="000F2CEF" w:rsidP="0037266F"/>
    <w:p w14:paraId="1A951A7C" w14:textId="540C9BC3" w:rsidR="000F2CEF" w:rsidRDefault="000F2CEF" w:rsidP="0037266F"/>
    <w:p w14:paraId="77768A0D" w14:textId="21805BC4" w:rsidR="000F2CEF" w:rsidRDefault="000F2CEF" w:rsidP="0037266F">
      <w:r w:rsidRPr="000F2CEF">
        <w:rPr>
          <w:noProof/>
        </w:rPr>
        <w:drawing>
          <wp:anchor distT="0" distB="0" distL="114300" distR="114300" simplePos="0" relativeHeight="251658242" behindDoc="0" locked="0" layoutInCell="1" allowOverlap="1" wp14:anchorId="259FD2B0" wp14:editId="2377207B">
            <wp:simplePos x="0" y="0"/>
            <wp:positionH relativeFrom="column">
              <wp:posOffset>1280160</wp:posOffset>
            </wp:positionH>
            <wp:positionV relativeFrom="paragraph">
              <wp:posOffset>12700</wp:posOffset>
            </wp:positionV>
            <wp:extent cx="5760720" cy="4248150"/>
            <wp:effectExtent l="0" t="0" r="0" b="0"/>
            <wp:wrapNone/>
            <wp:docPr id="1963989319" name="Picture 19639893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931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anchor>
        </w:drawing>
      </w:r>
    </w:p>
    <w:p w14:paraId="6ACCB8E1" w14:textId="116C5BEF" w:rsidR="000F2CEF" w:rsidRDefault="000F2CEF" w:rsidP="0037266F"/>
    <w:p w14:paraId="399C676D" w14:textId="77777777" w:rsidR="000F2CEF" w:rsidRDefault="000F2CEF" w:rsidP="0037266F">
      <w:r>
        <w:t xml:space="preserve">Final JustSell E/R </w:t>
      </w:r>
    </w:p>
    <w:p w14:paraId="0F9E6F86" w14:textId="39A993EB" w:rsidR="0037266F" w:rsidRDefault="000F2CEF" w:rsidP="0037266F">
      <w:r>
        <w:t>Diagram</w:t>
      </w:r>
    </w:p>
    <w:p w14:paraId="5FFAFF97" w14:textId="1C1093A3" w:rsidR="0037266F" w:rsidRDefault="0037266F" w:rsidP="0037266F"/>
    <w:p w14:paraId="284512C6" w14:textId="36CCEA1E" w:rsidR="0037266F" w:rsidRDefault="0037266F">
      <w:r>
        <w:br w:type="page"/>
      </w:r>
    </w:p>
    <w:p w14:paraId="5358B051" w14:textId="47859875" w:rsidR="0037266F" w:rsidRDefault="00380453" w:rsidP="0037266F">
      <w:pPr>
        <w:pStyle w:val="Heading2"/>
      </w:pPr>
      <w:bookmarkStart w:id="15" w:name="_Toc149853488"/>
      <w:r w:rsidRPr="00380453">
        <w:t>Website Details</w:t>
      </w:r>
      <w:bookmarkEnd w:id="15"/>
    </w:p>
    <w:p w14:paraId="38542103" w14:textId="6D97BAD5" w:rsidR="00F67345" w:rsidRPr="00C953D2" w:rsidRDefault="00F67345" w:rsidP="00C953D2">
      <w:pPr>
        <w:jc w:val="center"/>
        <w:rPr>
          <w:sz w:val="22"/>
          <w:szCs w:val="22"/>
        </w:rPr>
      </w:pPr>
      <w:r w:rsidRPr="00C953D2">
        <w:rPr>
          <w:sz w:val="22"/>
          <w:szCs w:val="22"/>
        </w:rPr>
        <w:t>(</w:t>
      </w:r>
      <w:r w:rsidR="53097336" w:rsidRPr="573B2DEB">
        <w:rPr>
          <w:sz w:val="22"/>
          <w:szCs w:val="22"/>
        </w:rPr>
        <w:t>Website</w:t>
      </w:r>
      <w:r w:rsidRPr="00C953D2">
        <w:rPr>
          <w:sz w:val="22"/>
          <w:szCs w:val="22"/>
        </w:rPr>
        <w:t xml:space="preserve"> URL, Git Hub Repository URL, Overall Goal and purpose of website, description of website</w:t>
      </w:r>
    </w:p>
    <w:p w14:paraId="28253B25" w14:textId="43E84DCD" w:rsidR="00380453" w:rsidRPr="00C953D2" w:rsidRDefault="00F67345" w:rsidP="00C953D2">
      <w:pPr>
        <w:jc w:val="center"/>
        <w:rPr>
          <w:sz w:val="22"/>
          <w:szCs w:val="22"/>
        </w:rPr>
      </w:pPr>
      <w:r w:rsidRPr="00C953D2">
        <w:rPr>
          <w:sz w:val="22"/>
          <w:szCs w:val="22"/>
        </w:rPr>
        <w:t>section and overall workflow)</w:t>
      </w:r>
    </w:p>
    <w:p w14:paraId="2E10D38F" w14:textId="77777777" w:rsidR="00380453" w:rsidRDefault="00380453" w:rsidP="00380453"/>
    <w:p w14:paraId="7F4FDB5A" w14:textId="75AF6B17" w:rsidR="0035038E" w:rsidRDefault="182EB917" w:rsidP="00380453">
      <w:r>
        <w:t>Website</w:t>
      </w:r>
      <w:r w:rsidR="0035038E" w:rsidRPr="0035038E">
        <w:t xml:space="preserve"> URL</w:t>
      </w:r>
      <w:r w:rsidR="0035038E">
        <w:t xml:space="preserve">: </w:t>
      </w:r>
      <w:hyperlink r:id="rId24" w:tgtFrame="_blank" w:tooltip="https://expressionism-chall.000webhostapp.com/all_listings.php" w:history="1">
        <w:r w:rsidR="00925A3E">
          <w:rPr>
            <w:rStyle w:val="Hyperlink"/>
          </w:rPr>
          <w:t>https://expressionism-chall.000webhostapp.com/</w:t>
        </w:r>
      </w:hyperlink>
    </w:p>
    <w:p w14:paraId="61A03A78" w14:textId="77777777" w:rsidR="0035038E" w:rsidRDefault="0035038E" w:rsidP="00380453"/>
    <w:p w14:paraId="4220CCE4" w14:textId="4CB59B73" w:rsidR="0035038E" w:rsidRDefault="0035038E" w:rsidP="00380453">
      <w:r w:rsidRPr="0035038E">
        <w:t>Git Hub Repository URL</w:t>
      </w:r>
      <w:r>
        <w:t>:</w:t>
      </w:r>
      <w:r w:rsidR="00340126">
        <w:t xml:space="preserve"> </w:t>
      </w:r>
      <w:hyperlink r:id="rId25" w:history="1">
        <w:r w:rsidR="00340126" w:rsidRPr="00C02241">
          <w:rPr>
            <w:rStyle w:val="Hyperlink"/>
          </w:rPr>
          <w:t>https://github.com/Dripamine/RealEstateProperties-Project</w:t>
        </w:r>
      </w:hyperlink>
    </w:p>
    <w:p w14:paraId="26F9A8E0" w14:textId="77777777" w:rsidR="00340126" w:rsidRDefault="00340126" w:rsidP="00380453"/>
    <w:p w14:paraId="63DCB572" w14:textId="77777777" w:rsidR="0035038E" w:rsidRDefault="0035038E" w:rsidP="00380453"/>
    <w:p w14:paraId="4FDF0B4C" w14:textId="77777777" w:rsidR="0035038E" w:rsidRDefault="0035038E" w:rsidP="00380453"/>
    <w:p w14:paraId="10E64FE7" w14:textId="77777777" w:rsidR="00380453" w:rsidRDefault="00380453" w:rsidP="00380453"/>
    <w:p w14:paraId="428C81DA" w14:textId="77777777" w:rsidR="00B956A7" w:rsidRDefault="00B956A7" w:rsidP="00B956A7">
      <w:r>
        <w:t>REAL ESTATE PROPERTIES</w:t>
      </w:r>
    </w:p>
    <w:p w14:paraId="235E6D80" w14:textId="77777777" w:rsidR="00B956A7" w:rsidRDefault="00B956A7" w:rsidP="00B956A7">
      <w:r>
        <w:t>COMPANY NAME: JUSTSELL</w:t>
      </w:r>
    </w:p>
    <w:p w14:paraId="789B9127" w14:textId="77777777" w:rsidR="00B956A7" w:rsidRDefault="00B956A7" w:rsidP="00B956A7">
      <w:r>
        <w:t>USER REGISTRATION &amp; LOGIN</w:t>
      </w:r>
    </w:p>
    <w:p w14:paraId="031C7437" w14:textId="411B03F0" w:rsidR="00B956A7" w:rsidRDefault="00B956A7" w:rsidP="00B956A7">
      <w:r>
        <w:t>Register login update their user details.</w:t>
      </w:r>
    </w:p>
    <w:p w14:paraId="75A31CF2" w14:textId="77777777" w:rsidR="00B956A7" w:rsidRDefault="00B956A7" w:rsidP="00B956A7">
      <w:r>
        <w:t>SEARCH</w:t>
      </w:r>
    </w:p>
    <w:p w14:paraId="0D9A6E40" w14:textId="77777777" w:rsidR="00B956A7" w:rsidRDefault="00B956A7" w:rsidP="00B956A7">
      <w:r>
        <w:t>Provide search functionality to allow users to find accommodations. Accommodations should have</w:t>
      </w:r>
    </w:p>
    <w:p w14:paraId="78843AE1" w14:textId="77777777" w:rsidR="00B956A7" w:rsidRDefault="00B956A7" w:rsidP="00B956A7">
      <w:r>
        <w:t>unique listing identifier, address, description, listing agent, price</w:t>
      </w:r>
    </w:p>
    <w:p w14:paraId="03D3BB55" w14:textId="77777777" w:rsidR="00B956A7" w:rsidRDefault="00B956A7" w:rsidP="00B956A7">
      <w:r>
        <w:t>FILTER</w:t>
      </w:r>
    </w:p>
    <w:p w14:paraId="6CC66D70" w14:textId="78E0A6BC" w:rsidR="00B956A7" w:rsidRDefault="00B956A7" w:rsidP="00B956A7">
      <w:r>
        <w:t>Allow users to filter accommodations search results.</w:t>
      </w:r>
    </w:p>
    <w:p w14:paraId="13615F6C" w14:textId="77777777" w:rsidR="00B956A7" w:rsidRDefault="00B956A7" w:rsidP="00B956A7">
      <w:r>
        <w:t>INTERACTION</w:t>
      </w:r>
    </w:p>
    <w:p w14:paraId="19965DEC" w14:textId="48B0B91A" w:rsidR="00B956A7" w:rsidRDefault="00B956A7" w:rsidP="00B956A7">
      <w:r>
        <w:t>Provide users ability to post an offer for an accommodation.</w:t>
      </w:r>
    </w:p>
    <w:p w14:paraId="389DD63D" w14:textId="77777777" w:rsidR="00B956A7" w:rsidRDefault="00B956A7" w:rsidP="00B956A7">
      <w:r>
        <w:t>ADMIN</w:t>
      </w:r>
    </w:p>
    <w:p w14:paraId="1A30C225" w14:textId="77777777" w:rsidR="00B956A7" w:rsidRDefault="00B956A7" w:rsidP="00B956A7">
      <w:r>
        <w:t>Admin should be able to manage users, agents, properties, and offers</w:t>
      </w:r>
    </w:p>
    <w:p w14:paraId="5B94D311" w14:textId="77777777" w:rsidR="00B956A7" w:rsidRDefault="00B956A7" w:rsidP="00B956A7">
      <w:r>
        <w:t>CHECKOUT</w:t>
      </w:r>
    </w:p>
    <w:p w14:paraId="777213E8" w14:textId="4CD8EE98" w:rsidR="00B956A7" w:rsidRDefault="00B956A7" w:rsidP="00B956A7">
      <w:r>
        <w:t>Confirm with the user offer and indicate how much it is above or below the asking price.</w:t>
      </w:r>
    </w:p>
    <w:p w14:paraId="6E729839" w14:textId="77777777" w:rsidR="00B956A7" w:rsidRDefault="00B956A7" w:rsidP="00B956A7">
      <w:r>
        <w:t>NOTES</w:t>
      </w:r>
    </w:p>
    <w:p w14:paraId="3D46C71B" w14:textId="77777777" w:rsidR="00B956A7" w:rsidRDefault="00B956A7" w:rsidP="00B956A7">
      <w:r>
        <w:t>If there are offers, show the best offer as part of the front-end information</w:t>
      </w:r>
    </w:p>
    <w:p w14:paraId="417ED116" w14:textId="5F512F26" w:rsidR="00380453" w:rsidRDefault="00B956A7" w:rsidP="00B956A7">
      <w:r>
        <w:t>You control agents, property listing</w:t>
      </w:r>
    </w:p>
    <w:p w14:paraId="4F6D5DD0" w14:textId="77777777" w:rsidR="00380453" w:rsidRDefault="00380453" w:rsidP="00380453"/>
    <w:p w14:paraId="7FC3DE12" w14:textId="182B50A7" w:rsidR="00380453" w:rsidRDefault="00380453">
      <w:r>
        <w:br w:type="page"/>
      </w:r>
    </w:p>
    <w:p w14:paraId="50C1D0BD" w14:textId="0FC64BEC" w:rsidR="00380453" w:rsidRDefault="0057721C" w:rsidP="0057721C">
      <w:pPr>
        <w:pStyle w:val="Heading2"/>
      </w:pPr>
      <w:bookmarkStart w:id="16" w:name="_Toc149853489"/>
      <w:r>
        <w:t>Daily progress</w:t>
      </w:r>
      <w:bookmarkEnd w:id="16"/>
    </w:p>
    <w:p w14:paraId="5EB31029" w14:textId="77777777" w:rsidR="0057721C" w:rsidRDefault="0057721C" w:rsidP="0057721C"/>
    <w:p w14:paraId="2663F5CB" w14:textId="77777777" w:rsidR="00171581" w:rsidRDefault="00171581" w:rsidP="00171581">
      <w:r>
        <w:t>Friday October 13th - Project Day 1</w:t>
      </w:r>
    </w:p>
    <w:p w14:paraId="63D930EE" w14:textId="77777777" w:rsidR="00171581" w:rsidRDefault="00171581" w:rsidP="00171581">
      <w:r>
        <w:t xml:space="preserve">    Amine volunteered to set up the GitHub repo. </w:t>
      </w:r>
    </w:p>
    <w:p w14:paraId="1E370B0B" w14:textId="77777777" w:rsidR="00171581" w:rsidRDefault="00171581" w:rsidP="00171581">
      <w:r>
        <w:t xml:space="preserve">    Then we ended the meeting early to read through the assignment instructions.</w:t>
      </w:r>
    </w:p>
    <w:p w14:paraId="40AF686F" w14:textId="77777777" w:rsidR="00171581" w:rsidRDefault="00171581" w:rsidP="00171581"/>
    <w:p w14:paraId="24463016" w14:textId="77777777" w:rsidR="00171581" w:rsidRDefault="00171581" w:rsidP="00171581">
      <w:r>
        <w:t>October 14 and 15th</w:t>
      </w:r>
    </w:p>
    <w:p w14:paraId="33AF7397" w14:textId="77777777" w:rsidR="00171581" w:rsidRDefault="00171581" w:rsidP="00171581">
      <w:r>
        <w:t xml:space="preserve">    Karina - created the logo and pushed to GitHub repo.</w:t>
      </w:r>
    </w:p>
    <w:p w14:paraId="6CF23926" w14:textId="0BA23326" w:rsidR="00171581" w:rsidRDefault="00171581" w:rsidP="00171581">
      <w:r>
        <w:t xml:space="preserve">    Karina - </w:t>
      </w:r>
      <w:r w:rsidR="00B84AF4">
        <w:t>started</w:t>
      </w:r>
      <w:r>
        <w:t xml:space="preserve"> working on the Low-fidelity wireframe  -  display elements in simple content blocks or general images, taking our team basic concept and turning it into something more refined. This phase will determine what graphical elements need to be created and what copy needs to be written.</w:t>
      </w:r>
    </w:p>
    <w:p w14:paraId="23876A15" w14:textId="77777777" w:rsidR="00171581" w:rsidRDefault="00171581" w:rsidP="00171581"/>
    <w:p w14:paraId="1CFD6419" w14:textId="77777777" w:rsidR="00171581" w:rsidRDefault="00171581" w:rsidP="00171581">
      <w:r>
        <w:t>Monday October 16th - Project Day 2</w:t>
      </w:r>
    </w:p>
    <w:p w14:paraId="3FF5DCF6" w14:textId="77777777" w:rsidR="00171581" w:rsidRDefault="00171581" w:rsidP="00171581">
      <w:r>
        <w:t xml:space="preserve">    Karina - working on the Low-fidelity wireframe</w:t>
      </w:r>
    </w:p>
    <w:p w14:paraId="562AA6F4" w14:textId="77777777" w:rsidR="00171581" w:rsidRDefault="00171581" w:rsidP="00171581">
      <w:r>
        <w:t xml:space="preserve">    Amine finished defining the database entities and their attributes.</w:t>
      </w:r>
    </w:p>
    <w:p w14:paraId="3D53B376" w14:textId="77777777" w:rsidR="00171581" w:rsidRDefault="00171581" w:rsidP="00171581">
      <w:r>
        <w:t xml:space="preserve">    Benjamin - Started HTML based on wireframe</w:t>
      </w:r>
    </w:p>
    <w:p w14:paraId="4F188105" w14:textId="77777777" w:rsidR="00171581" w:rsidRDefault="00171581" w:rsidP="00171581"/>
    <w:p w14:paraId="7A1A7DC5" w14:textId="77777777" w:rsidR="00171581" w:rsidRDefault="00171581" w:rsidP="00171581">
      <w:r>
        <w:t>Tuesday October 17th - Project Day 3</w:t>
      </w:r>
    </w:p>
    <w:p w14:paraId="6557F06A" w14:textId="77777777" w:rsidR="00171581" w:rsidRDefault="00171581" w:rsidP="00171581">
      <w:r>
        <w:t xml:space="preserve">    Amine - worked on the E/R Diagram. </w:t>
      </w:r>
    </w:p>
    <w:p w14:paraId="79AF0A77" w14:textId="77777777" w:rsidR="00171581" w:rsidRDefault="00171581" w:rsidP="00171581">
      <w:r>
        <w:t xml:space="preserve">    Benjamin - Converted HTML to php</w:t>
      </w:r>
    </w:p>
    <w:p w14:paraId="4B317004" w14:textId="77777777" w:rsidR="00171581" w:rsidRDefault="00171581" w:rsidP="00171581">
      <w:r>
        <w:t xml:space="preserve">    Karina - Working on HTML for home page</w:t>
      </w:r>
    </w:p>
    <w:p w14:paraId="42A31BCD" w14:textId="77777777" w:rsidR="00171581" w:rsidRDefault="00171581" w:rsidP="00171581"/>
    <w:p w14:paraId="066E52DB" w14:textId="77777777" w:rsidR="00171581" w:rsidRDefault="00171581" w:rsidP="00171581">
      <w:r>
        <w:t>Wednesday October 18th - Project Day 4</w:t>
      </w:r>
    </w:p>
    <w:p w14:paraId="516D44B2" w14:textId="77777777" w:rsidR="00171581" w:rsidRDefault="00171581" w:rsidP="00171581">
      <w:r>
        <w:t xml:space="preserve">    Benjamin - Started Database, created sql file</w:t>
      </w:r>
    </w:p>
    <w:p w14:paraId="67F12FC9" w14:textId="55DE9C10" w:rsidR="00171581" w:rsidRDefault="00171581" w:rsidP="00171581">
      <w:r>
        <w:t xml:space="preserve">    Amine - researched and found the</w:t>
      </w:r>
      <w:r w:rsidR="00E671F0">
        <w:t xml:space="preserve"> </w:t>
      </w:r>
      <w:r>
        <w:t>web hosting server for our website: infinityfree.com</w:t>
      </w:r>
    </w:p>
    <w:p w14:paraId="2AC32B08" w14:textId="77777777" w:rsidR="00171581" w:rsidRDefault="00171581" w:rsidP="00171581">
      <w:r>
        <w:t xml:space="preserve">    Karina - Working on CSS, HTML and PHP for home page</w:t>
      </w:r>
    </w:p>
    <w:p w14:paraId="1C5692CC" w14:textId="77777777" w:rsidR="00171581" w:rsidRDefault="00171581" w:rsidP="00171581"/>
    <w:p w14:paraId="404A5B20" w14:textId="3850ADC8" w:rsidR="00171581" w:rsidRDefault="00B84AF4" w:rsidP="00171581">
      <w:r>
        <w:t>Thursday</w:t>
      </w:r>
      <w:r w:rsidR="00171581">
        <w:t xml:space="preserve"> October 19th - </w:t>
      </w:r>
    </w:p>
    <w:p w14:paraId="7F96AB3F" w14:textId="77777777" w:rsidR="00171581" w:rsidRDefault="00171581" w:rsidP="00171581">
      <w:r>
        <w:t xml:space="preserve">    Karina - Working on HTML for search page</w:t>
      </w:r>
    </w:p>
    <w:p w14:paraId="52347ACF" w14:textId="77777777" w:rsidR="00171581" w:rsidRDefault="00171581" w:rsidP="00171581">
      <w:r>
        <w:t xml:space="preserve">    Group discussion about Home page, Admin panel &amp; db improvements</w:t>
      </w:r>
    </w:p>
    <w:p w14:paraId="425838D5" w14:textId="77777777" w:rsidR="00171581" w:rsidRDefault="00171581" w:rsidP="00171581"/>
    <w:p w14:paraId="4D8910DB" w14:textId="77777777" w:rsidR="00171581" w:rsidRDefault="00171581" w:rsidP="00171581">
      <w:r>
        <w:t>Friday October 20th -</w:t>
      </w:r>
    </w:p>
    <w:p w14:paraId="1E58745B" w14:textId="77777777" w:rsidR="00171581" w:rsidRDefault="00171581" w:rsidP="00171581">
      <w:r>
        <w:t xml:space="preserve">    Karina - Working on HTML for search page</w:t>
      </w:r>
    </w:p>
    <w:p w14:paraId="427495E2" w14:textId="77777777" w:rsidR="00171581" w:rsidRDefault="00171581" w:rsidP="00171581">
      <w:r>
        <w:t xml:space="preserve">    Amine - Started working on Contact Us page.</w:t>
      </w:r>
    </w:p>
    <w:p w14:paraId="0DA6DC3E" w14:textId="77777777" w:rsidR="00171581" w:rsidRDefault="00171581" w:rsidP="00171581">
      <w:r>
        <w:t xml:space="preserve">    Benjamin - DB structure Update, Continued work on Registration page</w:t>
      </w:r>
    </w:p>
    <w:p w14:paraId="555BE188" w14:textId="77777777" w:rsidR="00171581" w:rsidRDefault="00171581" w:rsidP="00171581"/>
    <w:p w14:paraId="40E80249" w14:textId="77777777" w:rsidR="00171581" w:rsidRDefault="00171581" w:rsidP="00171581">
      <w:r>
        <w:t>Monday October 23rd -</w:t>
      </w:r>
    </w:p>
    <w:p w14:paraId="1FAC893B" w14:textId="77777777" w:rsidR="00171581" w:rsidRDefault="00171581" w:rsidP="00171581">
      <w:r>
        <w:t>Amine - Started the Contact Us page.</w:t>
      </w:r>
    </w:p>
    <w:p w14:paraId="391966B0" w14:textId="77777777" w:rsidR="00171581" w:rsidRDefault="00171581" w:rsidP="00171581">
      <w:r>
        <w:t xml:space="preserve">   Benjamin - created some sample data for DB, continued suffering with Registration page</w:t>
      </w:r>
    </w:p>
    <w:p w14:paraId="1E854801" w14:textId="77777777" w:rsidR="00171581" w:rsidRDefault="00171581" w:rsidP="00171581">
      <w:r>
        <w:t xml:space="preserve">   Karina - search page done, added db samples </w:t>
      </w:r>
    </w:p>
    <w:p w14:paraId="7A280E93" w14:textId="77777777" w:rsidR="00171581" w:rsidRDefault="00171581" w:rsidP="00171581"/>
    <w:p w14:paraId="6DC410CA" w14:textId="77777777" w:rsidR="00171581" w:rsidRDefault="00171581" w:rsidP="00171581">
      <w:r>
        <w:t>Tuesday October 24th</w:t>
      </w:r>
    </w:p>
    <w:p w14:paraId="15C50B19" w14:textId="77777777" w:rsidR="00171581" w:rsidRDefault="00171581" w:rsidP="00171581">
      <w:r>
        <w:t xml:space="preserve">    Benjamin - Registration Page almost complete! TDB password hashing and checking for username already in use</w:t>
      </w:r>
    </w:p>
    <w:p w14:paraId="43477F58" w14:textId="77777777" w:rsidR="00171581" w:rsidRDefault="00171581" w:rsidP="00171581">
      <w:r>
        <w:t xml:space="preserve">    Karina - Update Header and Footer, working on all listing page, Details page and get in touch page</w:t>
      </w:r>
    </w:p>
    <w:p w14:paraId="28ED34D4" w14:textId="77777777" w:rsidR="00171581" w:rsidRDefault="00171581" w:rsidP="00171581">
      <w:r>
        <w:t xml:space="preserve">    Amine - added the mail function for the contact form.</w:t>
      </w:r>
    </w:p>
    <w:p w14:paraId="2F106509" w14:textId="77777777" w:rsidR="00171581" w:rsidRDefault="00171581" w:rsidP="00171581"/>
    <w:p w14:paraId="2300D0B4" w14:textId="77777777" w:rsidR="00171581" w:rsidRDefault="00171581" w:rsidP="00171581"/>
    <w:p w14:paraId="71535956" w14:textId="77777777" w:rsidR="00171581" w:rsidRDefault="00171581" w:rsidP="00171581">
      <w:r>
        <w:t>Wednesday October 25th -</w:t>
      </w:r>
    </w:p>
    <w:p w14:paraId="2597312E" w14:textId="77777777" w:rsidR="00171581" w:rsidRDefault="00171581" w:rsidP="00171581">
      <w:r>
        <w:t xml:space="preserve">    Benjamin - Password hashing, and username validation finished. created login page, css tweaks</w:t>
      </w:r>
    </w:p>
    <w:p w14:paraId="34466BC8" w14:textId="77777777" w:rsidR="00171581" w:rsidRDefault="00171581" w:rsidP="00171581">
      <w:r>
        <w:t xml:space="preserve">    Karina - Listing page created but not finalized</w:t>
      </w:r>
    </w:p>
    <w:p w14:paraId="0CA1A8BB" w14:textId="77777777" w:rsidR="00171581" w:rsidRDefault="00171581" w:rsidP="00171581">
      <w:r>
        <w:t xml:space="preserve">    Amine - Started the User profile dashboard</w:t>
      </w:r>
    </w:p>
    <w:p w14:paraId="30D2D5F1" w14:textId="77777777" w:rsidR="00171581" w:rsidRDefault="00171581" w:rsidP="00171581"/>
    <w:p w14:paraId="23664762" w14:textId="77777777" w:rsidR="00171581" w:rsidRDefault="00171581" w:rsidP="00171581">
      <w:r>
        <w:t>Thursday October 26th -</w:t>
      </w:r>
    </w:p>
    <w:p w14:paraId="25CD435C" w14:textId="77777777" w:rsidR="00171581" w:rsidRDefault="00171581" w:rsidP="00171581">
      <w:r>
        <w:t xml:space="preserve">    Benjamin - Continued login page work. Almost finished. TDB Cookies. Added functions.php</w:t>
      </w:r>
    </w:p>
    <w:p w14:paraId="4E9DE235" w14:textId="77777777" w:rsidR="00171581" w:rsidRDefault="00171581" w:rsidP="00171581">
      <w:r>
        <w:t xml:space="preserve">    Karina - Working listing page, entering db information to be able to test the function on the listing page.</w:t>
      </w:r>
    </w:p>
    <w:p w14:paraId="19FBF787" w14:textId="77777777" w:rsidR="00171581" w:rsidRDefault="00171581" w:rsidP="00171581">
      <w:r>
        <w:t xml:space="preserve">    Amine - is working on the User profile dashboard.</w:t>
      </w:r>
    </w:p>
    <w:p w14:paraId="7253BB93" w14:textId="77777777" w:rsidR="00171581" w:rsidRDefault="00171581" w:rsidP="00171581"/>
    <w:p w14:paraId="114FE5D3" w14:textId="77777777" w:rsidR="00171581" w:rsidRDefault="00171581" w:rsidP="00171581">
      <w:r>
        <w:t>Friday October 27th -</w:t>
      </w:r>
    </w:p>
    <w:p w14:paraId="41308706" w14:textId="77777777" w:rsidR="00171581" w:rsidRDefault="00171581" w:rsidP="00171581">
      <w:r>
        <w:t xml:space="preserve">    Benjamin - Cleaning; organizing, reduce redundancies, add comments (i always forget those), minor fixes</w:t>
      </w:r>
    </w:p>
    <w:p w14:paraId="7DB8D3EF" w14:textId="77777777" w:rsidR="00171581" w:rsidRDefault="00171581" w:rsidP="00171581">
      <w:r>
        <w:t xml:space="preserve">    Karina - after test: fixed link home on footer, fixed link contact us on footer, fixed link all listings us on footer, fixed several links on our header.</w:t>
      </w:r>
    </w:p>
    <w:p w14:paraId="36A76119" w14:textId="77777777" w:rsidR="00171581" w:rsidRDefault="00171581" w:rsidP="00171581">
      <w:r>
        <w:t xml:space="preserve">    Amine - is working on the User profile dashboard.</w:t>
      </w:r>
    </w:p>
    <w:p w14:paraId="4E44DDDD" w14:textId="77777777" w:rsidR="00171581" w:rsidRDefault="00171581" w:rsidP="00171581"/>
    <w:p w14:paraId="7C0B9794" w14:textId="17E3421B" w:rsidR="00171581" w:rsidRDefault="00171581" w:rsidP="00171581">
      <w:r>
        <w:t xml:space="preserve">Saturday October 28th - </w:t>
      </w:r>
    </w:p>
    <w:p w14:paraId="63C2FEB3" w14:textId="77777777" w:rsidR="00171581" w:rsidRDefault="00171581" w:rsidP="00171581">
      <w:r>
        <w:t xml:space="preserve">    Karina - create about us page, create saved properties page (user needs to log in first)</w:t>
      </w:r>
    </w:p>
    <w:p w14:paraId="4AB215A2" w14:textId="3F7BA6D6" w:rsidR="00171581" w:rsidRDefault="00171581" w:rsidP="00171581">
      <w:r>
        <w:t xml:space="preserve">    Amine - pushed an initial version of the user profile </w:t>
      </w:r>
      <w:r w:rsidR="00B84AF4">
        <w:t>dashboard.</w:t>
      </w:r>
    </w:p>
    <w:p w14:paraId="2CF4C451" w14:textId="77777777" w:rsidR="00171581" w:rsidRDefault="00171581" w:rsidP="00171581"/>
    <w:p w14:paraId="451C1072" w14:textId="77777777" w:rsidR="00171581" w:rsidRDefault="00171581" w:rsidP="00171581">
      <w:r>
        <w:t>Monday October 30th -</w:t>
      </w:r>
    </w:p>
    <w:p w14:paraId="60AFC805" w14:textId="77777777" w:rsidR="00171581" w:rsidRDefault="00171581" w:rsidP="00171581">
      <w:r>
        <w:t xml:space="preserve">    Amine - Setting up the Admin dashboard button.</w:t>
      </w:r>
    </w:p>
    <w:p w14:paraId="52994327" w14:textId="77777777" w:rsidR="00171581" w:rsidRDefault="00171581" w:rsidP="00171581">
      <w:r>
        <w:t xml:space="preserve">    Karina - all_listing and latest_listing pages created to do list to compare with requirements</w:t>
      </w:r>
    </w:p>
    <w:p w14:paraId="5CB2191D" w14:textId="77777777" w:rsidR="00171581" w:rsidRDefault="00171581" w:rsidP="00171581"/>
    <w:p w14:paraId="377A6798" w14:textId="77777777" w:rsidR="00171581" w:rsidRDefault="00171581" w:rsidP="00171581">
      <w:r>
        <w:t>Tuesday October 31st - Happy Halloween!</w:t>
      </w:r>
    </w:p>
    <w:p w14:paraId="6DE507EF" w14:textId="77777777" w:rsidR="00171581" w:rsidRDefault="00171581" w:rsidP="00171581">
      <w:r>
        <w:t xml:space="preserve">    Benjamin - Started Admin / Agent Panel, 000webhost setup.</w:t>
      </w:r>
    </w:p>
    <w:p w14:paraId="066E543D" w14:textId="77777777" w:rsidR="00171581" w:rsidRDefault="00171581" w:rsidP="00171581">
      <w:r>
        <w:t xml:space="preserve">     Amine - pushed the Admin dashboard button.</w:t>
      </w:r>
    </w:p>
    <w:p w14:paraId="51A257BD" w14:textId="7721105E" w:rsidR="00171581" w:rsidRDefault="00171581" w:rsidP="00171581">
      <w:r>
        <w:t xml:space="preserve">     Karina - </w:t>
      </w:r>
      <w:r w:rsidR="00E671F0">
        <w:t>started</w:t>
      </w:r>
      <w:r>
        <w:t xml:space="preserve"> to review all pages and make some </w:t>
      </w:r>
      <w:r w:rsidR="0082134D">
        <w:t>adjustments.</w:t>
      </w:r>
    </w:p>
    <w:p w14:paraId="5C0CD49C" w14:textId="77777777" w:rsidR="00171581" w:rsidRDefault="00171581" w:rsidP="00171581"/>
    <w:p w14:paraId="73455489" w14:textId="252941AE" w:rsidR="00171581" w:rsidRDefault="00171581" w:rsidP="00171581">
      <w:r>
        <w:t xml:space="preserve">Wednesday </w:t>
      </w:r>
      <w:r w:rsidR="00B84AF4">
        <w:t>November</w:t>
      </w:r>
      <w:r>
        <w:t xml:space="preserve"> 1st</w:t>
      </w:r>
    </w:p>
    <w:p w14:paraId="45C9133D" w14:textId="77777777" w:rsidR="00171581" w:rsidRDefault="00171581" w:rsidP="00171581">
      <w:r>
        <w:t xml:space="preserve">    Benjamin - Admin/Agent panel; Delete function, Add/edit function</w:t>
      </w:r>
    </w:p>
    <w:p w14:paraId="4DF3F495" w14:textId="77777777" w:rsidR="00171581" w:rsidRDefault="00171581" w:rsidP="00171581">
      <w:r>
        <w:t xml:space="preserve">    Amine - moved the error messages in the login box and made them red as well.</w:t>
      </w:r>
    </w:p>
    <w:p w14:paraId="22FAE7C6" w14:textId="77777777" w:rsidR="00171581" w:rsidRDefault="00171581" w:rsidP="00171581">
      <w:r>
        <w:t xml:space="preserve">    Karina - CSS and HTML adjustments</w:t>
      </w:r>
    </w:p>
    <w:p w14:paraId="0E9A6323" w14:textId="77777777" w:rsidR="00171581" w:rsidRDefault="00171581" w:rsidP="00171581"/>
    <w:p w14:paraId="53D9DEC6" w14:textId="5CFC1BC5" w:rsidR="00171581" w:rsidRDefault="00171581" w:rsidP="00171581">
      <w:r>
        <w:t xml:space="preserve">Thursday </w:t>
      </w:r>
      <w:r w:rsidR="00B84AF4">
        <w:t>November</w:t>
      </w:r>
      <w:r>
        <w:t xml:space="preserve"> 2nd</w:t>
      </w:r>
    </w:p>
    <w:p w14:paraId="68444072" w14:textId="77777777" w:rsidR="00171581" w:rsidRDefault="00171581" w:rsidP="00171581">
      <w:r>
        <w:t xml:space="preserve">    Benjamin - add/edit properties function</w:t>
      </w:r>
    </w:p>
    <w:p w14:paraId="1D69528C" w14:textId="77777777" w:rsidR="00171581" w:rsidRDefault="00171581" w:rsidP="00171581">
      <w:r>
        <w:t xml:space="preserve">    Amine - is working the users and agent sections of the admin panel. Also started the project report.</w:t>
      </w:r>
    </w:p>
    <w:p w14:paraId="6C90855F" w14:textId="77777777" w:rsidR="00171581" w:rsidRDefault="00171581" w:rsidP="00171581">
      <w:r>
        <w:t xml:space="preserve">    Karina - details.php and fixing small css issues</w:t>
      </w:r>
    </w:p>
    <w:p w14:paraId="7F597668" w14:textId="77777777" w:rsidR="00171581" w:rsidRDefault="00171581" w:rsidP="00171581"/>
    <w:p w14:paraId="26207F60" w14:textId="0DEAB5E2" w:rsidR="00171581" w:rsidRDefault="00171581" w:rsidP="00171581">
      <w:r>
        <w:t xml:space="preserve">Friday </w:t>
      </w:r>
      <w:r w:rsidR="00B84AF4">
        <w:t>November</w:t>
      </w:r>
      <w:r>
        <w:t xml:space="preserve"> 3rd</w:t>
      </w:r>
    </w:p>
    <w:p w14:paraId="47C348A3" w14:textId="17D7B3C5" w:rsidR="00171581" w:rsidRDefault="00171581" w:rsidP="00171581">
      <w:r>
        <w:t xml:space="preserve">    Benjamin - </w:t>
      </w:r>
      <w:r w:rsidR="06F2225C">
        <w:t>finished add/edit properties, addImage.php</w:t>
      </w:r>
    </w:p>
    <w:p w14:paraId="29C668FD" w14:textId="034BA89B" w:rsidR="00171581" w:rsidRDefault="00171581" w:rsidP="00171581">
      <w:r>
        <w:t xml:space="preserve">    Amine </w:t>
      </w:r>
      <w:r w:rsidR="006D3DDA">
        <w:t>–</w:t>
      </w:r>
      <w:r>
        <w:t xml:space="preserve"> </w:t>
      </w:r>
      <w:r w:rsidR="00124F15">
        <w:t>finished the users and agent sections of the admin panel.</w:t>
      </w:r>
    </w:p>
    <w:p w14:paraId="3BB6683C" w14:textId="77777777" w:rsidR="00171581" w:rsidRDefault="00171581" w:rsidP="00171581">
      <w:r>
        <w:t xml:space="preserve">    Karina - details.php and part 2 and 3 of the small fixings </w:t>
      </w:r>
    </w:p>
    <w:p w14:paraId="5FC993B8" w14:textId="77777777" w:rsidR="00171581" w:rsidRDefault="00171581" w:rsidP="00171581"/>
    <w:p w14:paraId="1422E53A" w14:textId="77777777" w:rsidR="00124F15" w:rsidRDefault="00124F15" w:rsidP="00171581"/>
    <w:p w14:paraId="0B1BDE3C" w14:textId="77777777" w:rsidR="00124F15" w:rsidRDefault="00124F15" w:rsidP="00171581"/>
    <w:p w14:paraId="5334F673" w14:textId="5FAD0CEB" w:rsidR="00171581" w:rsidRDefault="00171581" w:rsidP="00171581">
      <w:r>
        <w:t xml:space="preserve">Saturday </w:t>
      </w:r>
      <w:r w:rsidR="00E671F0">
        <w:t>November</w:t>
      </w:r>
      <w:r>
        <w:t xml:space="preserve"> 4th</w:t>
      </w:r>
    </w:p>
    <w:p w14:paraId="64C7E18B" w14:textId="6BDFF19D" w:rsidR="00171581" w:rsidRDefault="00171581" w:rsidP="00171581">
      <w:r>
        <w:t xml:space="preserve">    Amine </w:t>
      </w:r>
      <w:r w:rsidR="00124F15">
        <w:t>–</w:t>
      </w:r>
      <w:r>
        <w:t xml:space="preserve"> </w:t>
      </w:r>
      <w:r w:rsidR="00124F15">
        <w:t xml:space="preserve">fixed a bug </w:t>
      </w:r>
      <w:r w:rsidR="0082134D">
        <w:t>on the editAgent.php page.</w:t>
      </w:r>
    </w:p>
    <w:p w14:paraId="44ED9D22" w14:textId="6324741A" w:rsidR="0057721C" w:rsidRDefault="00171581" w:rsidP="00171581">
      <w:r>
        <w:t xml:space="preserve">    Karina - finished details.php, general website test and fixed small issues</w:t>
      </w:r>
    </w:p>
    <w:p w14:paraId="4B87FB3F" w14:textId="3ABE6EA3" w:rsidR="0057721C" w:rsidRDefault="0057721C">
      <w:r>
        <w:br w:type="page"/>
      </w:r>
    </w:p>
    <w:p w14:paraId="36A73962" w14:textId="20B76EFD" w:rsidR="0057721C" w:rsidRDefault="004E11E2" w:rsidP="004E11E2">
      <w:pPr>
        <w:pStyle w:val="Heading2"/>
      </w:pPr>
      <w:bookmarkStart w:id="17" w:name="_Toc149853490"/>
      <w:r>
        <w:t>Post-Mortem</w:t>
      </w:r>
      <w:bookmarkEnd w:id="17"/>
    </w:p>
    <w:p w14:paraId="4B8C1E24" w14:textId="459321C2" w:rsidR="0050696A" w:rsidRPr="00C953D2" w:rsidRDefault="0050696A" w:rsidP="002F4D5E">
      <w:pPr>
        <w:jc w:val="center"/>
        <w:rPr>
          <w:sz w:val="22"/>
          <w:szCs w:val="22"/>
        </w:rPr>
      </w:pPr>
      <w:r w:rsidRPr="00C953D2">
        <w:rPr>
          <w:sz w:val="22"/>
          <w:szCs w:val="22"/>
        </w:rPr>
        <w:t>(What went wrong, what went right, what would you do differently, how could you improve the website?)</w:t>
      </w:r>
    </w:p>
    <w:p w14:paraId="30275632" w14:textId="77777777" w:rsidR="004E11E2" w:rsidRDefault="004E11E2" w:rsidP="004E11E2"/>
    <w:p w14:paraId="7812AADA" w14:textId="415ECE88" w:rsidR="004E11E2" w:rsidRDefault="004E11E2" w:rsidP="004E11E2"/>
    <w:p w14:paraId="1AFDAE59" w14:textId="415ECE88" w:rsidR="004E11E2" w:rsidRDefault="004E11E2" w:rsidP="642D2BF8"/>
    <w:p w14:paraId="0AE74B4D" w14:textId="79BC5461" w:rsidR="004E11E2" w:rsidRDefault="45674921" w:rsidP="642D2BF8">
      <w:pPr>
        <w:ind w:firstLine="720"/>
        <w:rPr>
          <w:rFonts w:ascii="Georgia" w:eastAsia="Georgia" w:hAnsi="Georgia" w:cs="Georgia"/>
        </w:rPr>
      </w:pPr>
      <w:r w:rsidRPr="642D2BF8">
        <w:rPr>
          <w:rFonts w:ascii="system-ui" w:eastAsia="system-ui" w:hAnsi="system-ui" w:cs="system-ui"/>
          <w:b/>
          <w:bCs/>
        </w:rPr>
        <w:t xml:space="preserve">What Went Wrong: </w:t>
      </w:r>
    </w:p>
    <w:p w14:paraId="27E260EC" w14:textId="1F0C3DF2" w:rsidR="004E11E2" w:rsidRDefault="45674921" w:rsidP="642D2BF8">
      <w:pPr>
        <w:ind w:firstLine="720"/>
        <w:rPr>
          <w:rFonts w:ascii="Georgia" w:eastAsia="Georgia" w:hAnsi="Georgia" w:cs="Georgia"/>
        </w:rPr>
      </w:pPr>
      <w:r w:rsidRPr="0E31A5DF">
        <w:rPr>
          <w:rFonts w:ascii="system-ui" w:eastAsia="system-ui" w:hAnsi="system-ui" w:cs="system-ui"/>
          <w:b/>
          <w:bCs/>
        </w:rPr>
        <w:t>Lack of Testing</w:t>
      </w:r>
      <w:r w:rsidRPr="642D2BF8">
        <w:rPr>
          <w:rFonts w:ascii="system-ui" w:eastAsia="system-ui" w:hAnsi="system-ui" w:cs="system-ui"/>
          <w:b/>
          <w:bCs/>
        </w:rPr>
        <w:t>.</w:t>
      </w:r>
      <w:r w:rsidRPr="7802B353">
        <w:rPr>
          <w:rFonts w:ascii="system-ui" w:eastAsia="system-ui" w:hAnsi="system-ui" w:cs="system-ui"/>
          <w:b/>
          <w:bCs/>
        </w:rPr>
        <w:t xml:space="preserve"> </w:t>
      </w:r>
      <w:r w:rsidRPr="0E31A5DF">
        <w:rPr>
          <w:rFonts w:ascii="system-ui" w:eastAsia="system-ui" w:hAnsi="system-ui" w:cs="system-ui"/>
          <w:color w:val="374151"/>
        </w:rPr>
        <w:t xml:space="preserve">We didn't allocate enough time and resources for thorough testing. As a result, we launched </w:t>
      </w:r>
      <w:r w:rsidRPr="2E6422BD">
        <w:rPr>
          <w:rFonts w:ascii="system-ui" w:eastAsia="system-ui" w:hAnsi="system-ui" w:cs="system-ui"/>
          <w:color w:val="374151"/>
        </w:rPr>
        <w:t>some</w:t>
      </w:r>
      <w:r w:rsidRPr="0E31A5DF">
        <w:rPr>
          <w:rFonts w:ascii="system-ui" w:eastAsia="system-ui" w:hAnsi="system-ui" w:cs="system-ui"/>
          <w:color w:val="374151"/>
        </w:rPr>
        <w:t xml:space="preserve"> bugs and issues that </w:t>
      </w:r>
      <w:r w:rsidRPr="3099BB0D">
        <w:rPr>
          <w:rFonts w:ascii="system-ui" w:eastAsia="system-ui" w:hAnsi="system-ui" w:cs="system-ui"/>
          <w:color w:val="374151"/>
        </w:rPr>
        <w:t>can negatively impact</w:t>
      </w:r>
      <w:r w:rsidRPr="0E31A5DF">
        <w:rPr>
          <w:rFonts w:ascii="system-ui" w:eastAsia="system-ui" w:hAnsi="system-ui" w:cs="system-ui"/>
          <w:color w:val="374151"/>
        </w:rPr>
        <w:t xml:space="preserve"> user satisfaction.</w:t>
      </w:r>
    </w:p>
    <w:p w14:paraId="06ECDCFD" w14:textId="00997560" w:rsidR="3099BB0D" w:rsidRDefault="3099BB0D" w:rsidP="3099BB0D">
      <w:pPr>
        <w:ind w:firstLine="720"/>
        <w:rPr>
          <w:rFonts w:ascii="system-ui" w:eastAsia="system-ui" w:hAnsi="system-ui" w:cs="system-ui"/>
          <w:color w:val="374151"/>
        </w:rPr>
      </w:pPr>
    </w:p>
    <w:p w14:paraId="4A09031F" w14:textId="7C112087" w:rsidR="3099BB0D" w:rsidRDefault="3099BB0D" w:rsidP="3099BB0D">
      <w:pPr>
        <w:ind w:firstLine="720"/>
        <w:rPr>
          <w:rFonts w:ascii="system-ui" w:eastAsia="system-ui" w:hAnsi="system-ui" w:cs="system-ui"/>
          <w:color w:val="374151"/>
        </w:rPr>
      </w:pPr>
    </w:p>
    <w:p w14:paraId="39C7D289" w14:textId="0D6CDA27" w:rsidR="2E6422BD" w:rsidRDefault="6D7AB978" w:rsidP="2E6422BD">
      <w:pPr>
        <w:ind w:firstLine="720"/>
        <w:rPr>
          <w:rFonts w:ascii="system-ui" w:eastAsia="system-ui" w:hAnsi="system-ui" w:cs="system-ui"/>
        </w:rPr>
      </w:pPr>
      <w:r w:rsidRPr="4E60DD19">
        <w:rPr>
          <w:rFonts w:ascii="system-ui" w:eastAsia="system-ui" w:hAnsi="system-ui" w:cs="system-ui"/>
          <w:b/>
          <w:bCs/>
        </w:rPr>
        <w:t>What Went Right:</w:t>
      </w:r>
    </w:p>
    <w:p w14:paraId="50509EB6" w14:textId="0F4FAFDE" w:rsidR="2E6422BD" w:rsidRDefault="6D7AB978" w:rsidP="2E6422BD">
      <w:pPr>
        <w:ind w:firstLine="720"/>
        <w:rPr>
          <w:rFonts w:ascii="system-ui" w:eastAsia="system-ui" w:hAnsi="system-ui" w:cs="system-ui"/>
        </w:rPr>
      </w:pPr>
      <w:r w:rsidRPr="19A9B661">
        <w:rPr>
          <w:rFonts w:ascii="system-ui" w:eastAsia="system-ui" w:hAnsi="system-ui" w:cs="system-ui"/>
          <w:b/>
          <w:bCs/>
        </w:rPr>
        <w:t>Regular Updates</w:t>
      </w:r>
      <w:r w:rsidRPr="4E60DD19">
        <w:rPr>
          <w:rFonts w:ascii="system-ui" w:eastAsia="system-ui" w:hAnsi="system-ui" w:cs="system-ui"/>
          <w:b/>
          <w:bCs/>
        </w:rPr>
        <w:t>.</w:t>
      </w:r>
      <w:r w:rsidRPr="19A9B661">
        <w:rPr>
          <w:rFonts w:ascii="system-ui" w:eastAsia="system-ui" w:hAnsi="system-ui" w:cs="system-ui"/>
          <w:color w:val="374151"/>
        </w:rPr>
        <w:t xml:space="preserve"> We were proactive in </w:t>
      </w:r>
      <w:r w:rsidRPr="4E60DD19">
        <w:rPr>
          <w:rFonts w:ascii="system-ui" w:eastAsia="system-ui" w:hAnsi="system-ui" w:cs="system-ui"/>
          <w:color w:val="374151"/>
        </w:rPr>
        <w:t>pushing</w:t>
      </w:r>
      <w:r w:rsidRPr="19A9B661">
        <w:rPr>
          <w:rFonts w:ascii="system-ui" w:eastAsia="system-ui" w:hAnsi="system-ui" w:cs="system-ui"/>
          <w:color w:val="374151"/>
        </w:rPr>
        <w:t xml:space="preserve"> regular updates and </w:t>
      </w:r>
      <w:r w:rsidRPr="4184B7F1">
        <w:rPr>
          <w:rFonts w:ascii="system-ui" w:eastAsia="system-ui" w:hAnsi="system-ui" w:cs="system-ui"/>
          <w:color w:val="374151"/>
        </w:rPr>
        <w:t>fixing issues</w:t>
      </w:r>
      <w:r w:rsidRPr="19A9B661">
        <w:rPr>
          <w:rFonts w:ascii="system-ui" w:eastAsia="system-ui" w:hAnsi="system-ui" w:cs="system-ui"/>
          <w:color w:val="374151"/>
        </w:rPr>
        <w:t xml:space="preserve">, which showed our commitment to improving </w:t>
      </w:r>
      <w:r w:rsidRPr="4184B7F1">
        <w:rPr>
          <w:rFonts w:ascii="system-ui" w:eastAsia="system-ui" w:hAnsi="system-ui" w:cs="system-ui"/>
          <w:color w:val="374151"/>
        </w:rPr>
        <w:t>Just Sell</w:t>
      </w:r>
      <w:r w:rsidRPr="19A9B661">
        <w:rPr>
          <w:rFonts w:ascii="system-ui" w:eastAsia="system-ui" w:hAnsi="system-ui" w:cs="system-ui"/>
          <w:color w:val="374151"/>
        </w:rPr>
        <w:t xml:space="preserve"> site.</w:t>
      </w:r>
    </w:p>
    <w:p w14:paraId="0F246556" w14:textId="2B748DA8" w:rsidR="4184B7F1" w:rsidRDefault="4184B7F1" w:rsidP="4184B7F1">
      <w:pPr>
        <w:ind w:firstLine="720"/>
        <w:rPr>
          <w:rFonts w:ascii="system-ui" w:eastAsia="system-ui" w:hAnsi="system-ui" w:cs="system-ui"/>
          <w:color w:val="374151"/>
        </w:rPr>
      </w:pPr>
    </w:p>
    <w:p w14:paraId="38464A24" w14:textId="7D59AACA" w:rsidR="4184B7F1" w:rsidRDefault="6D7AB978" w:rsidP="4184B7F1">
      <w:pPr>
        <w:ind w:firstLine="720"/>
        <w:rPr>
          <w:rFonts w:ascii="system-ui" w:eastAsia="system-ui" w:hAnsi="system-ui" w:cs="system-ui"/>
        </w:rPr>
      </w:pPr>
      <w:r w:rsidRPr="5523C0AD">
        <w:rPr>
          <w:rFonts w:ascii="system-ui" w:eastAsia="system-ui" w:hAnsi="system-ui" w:cs="system-ui"/>
          <w:b/>
          <w:bCs/>
        </w:rPr>
        <w:t>What Would You Do Differently:</w:t>
      </w:r>
    </w:p>
    <w:p w14:paraId="370403E7" w14:textId="194D17E1" w:rsidR="6D7AB978" w:rsidRDefault="6D7AB978" w:rsidP="5523C0AD">
      <w:pPr>
        <w:ind w:firstLine="720"/>
        <w:rPr>
          <w:rFonts w:ascii="system-ui" w:eastAsia="system-ui" w:hAnsi="system-ui" w:cs="system-ui"/>
          <w:color w:val="374151"/>
        </w:rPr>
      </w:pPr>
      <w:r w:rsidRPr="5523C0AD">
        <w:rPr>
          <w:rFonts w:ascii="system-ui" w:eastAsia="system-ui" w:hAnsi="system-ui" w:cs="system-ui"/>
          <w:b/>
          <w:bCs/>
        </w:rPr>
        <w:t xml:space="preserve">Scope and Wireframe. </w:t>
      </w:r>
      <w:r w:rsidRPr="64B34A92">
        <w:rPr>
          <w:rFonts w:ascii="system-ui" w:eastAsia="system-ui" w:hAnsi="system-ui" w:cs="system-ui"/>
          <w:color w:val="374151"/>
        </w:rPr>
        <w:t xml:space="preserve">It would be interesting if students from design course could </w:t>
      </w:r>
      <w:r w:rsidR="41C91768" w:rsidRPr="64B34A92">
        <w:rPr>
          <w:rFonts w:ascii="system-ui" w:eastAsia="system-ui" w:hAnsi="system-ui" w:cs="system-ui"/>
          <w:color w:val="374151"/>
        </w:rPr>
        <w:t>forward</w:t>
      </w:r>
      <w:r w:rsidRPr="64B34A92">
        <w:rPr>
          <w:rFonts w:ascii="system-ui" w:eastAsia="system-ui" w:hAnsi="system-ui" w:cs="system-ui"/>
          <w:color w:val="374151"/>
        </w:rPr>
        <w:t xml:space="preserve"> us </w:t>
      </w:r>
    </w:p>
    <w:p w14:paraId="014345A6" w14:textId="200ADF38" w:rsidR="2E6422BD" w:rsidRDefault="2E6422BD" w:rsidP="2E6422BD">
      <w:pPr>
        <w:ind w:firstLine="720"/>
        <w:rPr>
          <w:rFonts w:ascii="system-ui" w:eastAsia="system-ui" w:hAnsi="system-ui" w:cs="system-ui"/>
          <w:color w:val="374151"/>
        </w:rPr>
      </w:pPr>
    </w:p>
    <w:p w14:paraId="63098C43" w14:textId="0F2F8D17" w:rsidR="2E6422BD" w:rsidRDefault="2E6422BD" w:rsidP="2E6422BD">
      <w:pPr>
        <w:ind w:firstLine="720"/>
        <w:rPr>
          <w:rFonts w:ascii="system-ui" w:eastAsia="system-ui" w:hAnsi="system-ui" w:cs="system-ui"/>
          <w:color w:val="374151"/>
        </w:rPr>
      </w:pPr>
    </w:p>
    <w:p w14:paraId="327D15F5" w14:textId="3882ECFD" w:rsidR="0050696A" w:rsidRDefault="0050696A">
      <w:r>
        <w:br w:type="page"/>
      </w:r>
    </w:p>
    <w:p w14:paraId="11CA73C4" w14:textId="67936267" w:rsidR="004E11E2" w:rsidRDefault="002F4D5E" w:rsidP="002F4D5E">
      <w:pPr>
        <w:pStyle w:val="Heading2"/>
      </w:pPr>
      <w:bookmarkStart w:id="18" w:name="_Toc149853491"/>
      <w:r w:rsidRPr="002F4D5E">
        <w:t>Project Feedback</w:t>
      </w:r>
      <w:bookmarkEnd w:id="18"/>
    </w:p>
    <w:p w14:paraId="5CD9CA59" w14:textId="77777777" w:rsidR="002F4D5E" w:rsidRPr="00C953D2" w:rsidRDefault="002F4D5E" w:rsidP="002F4D5E">
      <w:pPr>
        <w:jc w:val="center"/>
        <w:rPr>
          <w:sz w:val="22"/>
          <w:szCs w:val="22"/>
        </w:rPr>
      </w:pPr>
      <w:r w:rsidRPr="00C953D2">
        <w:rPr>
          <w:sz w:val="22"/>
          <w:szCs w:val="22"/>
        </w:rPr>
        <w:t>(Overall impression of the project, ways to improve the project.</w:t>
      </w:r>
    </w:p>
    <w:p w14:paraId="6C10956D" w14:textId="204ECFE8" w:rsidR="002F4D5E" w:rsidRDefault="002F4D5E" w:rsidP="002F4D5E">
      <w:pPr>
        <w:jc w:val="center"/>
        <w:rPr>
          <w:sz w:val="22"/>
          <w:szCs w:val="22"/>
        </w:rPr>
      </w:pPr>
      <w:r w:rsidRPr="00C953D2">
        <w:rPr>
          <w:sz w:val="22"/>
          <w:szCs w:val="22"/>
        </w:rPr>
        <w:t>This is a general question, not related to your website.)</w:t>
      </w:r>
    </w:p>
    <w:p w14:paraId="5BEA7CB6" w14:textId="204ECFE8" w:rsidR="007457E0" w:rsidRDefault="007457E0" w:rsidP="002F4D5E">
      <w:pPr>
        <w:jc w:val="center"/>
        <w:rPr>
          <w:sz w:val="22"/>
          <w:szCs w:val="22"/>
        </w:rPr>
      </w:pPr>
    </w:p>
    <w:p w14:paraId="3BA6F4ED" w14:textId="204ECFE8" w:rsidR="007457E0" w:rsidRDefault="007457E0" w:rsidP="007457E0">
      <w:pPr>
        <w:rPr>
          <w:sz w:val="22"/>
          <w:szCs w:val="22"/>
        </w:rPr>
      </w:pPr>
    </w:p>
    <w:p w14:paraId="4A68ECC9" w14:textId="204ECFE8" w:rsidR="007457E0" w:rsidRDefault="007457E0" w:rsidP="007457E0">
      <w:pPr>
        <w:rPr>
          <w:sz w:val="22"/>
          <w:szCs w:val="22"/>
        </w:rPr>
      </w:pPr>
    </w:p>
    <w:p w14:paraId="53117841" w14:textId="187BEE94" w:rsidR="007457E0" w:rsidRPr="00C953D2" w:rsidRDefault="007457E0" w:rsidP="007457E0">
      <w:pPr>
        <w:rPr>
          <w:sz w:val="22"/>
          <w:szCs w:val="22"/>
        </w:rPr>
      </w:pPr>
      <w:r w:rsidRPr="007457E0">
        <w:rPr>
          <w:sz w:val="22"/>
          <w:szCs w:val="22"/>
        </w:rPr>
        <w:t>I believe the project was excellent, and in my opinion, there is nothing that needs improvement.</w:t>
      </w:r>
      <w:r>
        <w:rPr>
          <w:sz w:val="22"/>
          <w:szCs w:val="22"/>
        </w:rPr>
        <w:t xml:space="preserve"> </w:t>
      </w:r>
      <w:r w:rsidR="007A1D5C">
        <w:rPr>
          <w:sz w:val="22"/>
          <w:szCs w:val="22"/>
        </w:rPr>
        <w:t>Additionally, the project effectively test our capabilities.</w:t>
      </w:r>
    </w:p>
    <w:sectPr w:rsidR="007457E0" w:rsidRPr="00C953D2" w:rsidSect="00E74B29">
      <w:footerReference w:type="even" r:id="rId26"/>
      <w:footerReference w:type="default" r:id="rId2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DB1AB" w14:textId="77777777" w:rsidR="008F6B21" w:rsidRDefault="008F6B21" w:rsidP="00E74B29">
      <w:r>
        <w:separator/>
      </w:r>
    </w:p>
  </w:endnote>
  <w:endnote w:type="continuationSeparator" w:id="0">
    <w:p w14:paraId="4EAD3875" w14:textId="77777777" w:rsidR="008F6B21" w:rsidRDefault="008F6B21" w:rsidP="00E74B29">
      <w:r>
        <w:continuationSeparator/>
      </w:r>
    </w:p>
  </w:endnote>
  <w:endnote w:type="continuationNotice" w:id="1">
    <w:p w14:paraId="66AFA328" w14:textId="77777777" w:rsidR="00B530A8" w:rsidRDefault="00B53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EBBB9"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6FE490F4"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1D49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F663B12" w14:textId="77777777" w:rsidTr="006709F1">
      <w:tc>
        <w:tcPr>
          <w:tcW w:w="1079" w:type="dxa"/>
        </w:tcPr>
        <w:p w14:paraId="5B765E0E" w14:textId="77777777" w:rsidR="00E74B29" w:rsidRPr="00E74B29" w:rsidRDefault="00E74B29" w:rsidP="006709F1">
          <w:pPr>
            <w:pStyle w:val="Footer"/>
          </w:pPr>
        </w:p>
      </w:tc>
      <w:tc>
        <w:tcPr>
          <w:tcW w:w="5395" w:type="dxa"/>
        </w:tcPr>
        <w:p w14:paraId="670322D0" w14:textId="6260F6A3"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7E5B7CB2"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16CBB187" w14:textId="77777777" w:rsidR="00E74B29" w:rsidRPr="00E74B29" w:rsidRDefault="00E74B29" w:rsidP="006709F1">
          <w:pPr>
            <w:pStyle w:val="Footer"/>
          </w:pPr>
        </w:p>
      </w:tc>
    </w:tr>
  </w:tbl>
  <w:p w14:paraId="2FF4EFC4"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85F28" w14:textId="77777777" w:rsidR="008F6B21" w:rsidRDefault="008F6B21" w:rsidP="00E74B29">
      <w:r>
        <w:separator/>
      </w:r>
    </w:p>
  </w:footnote>
  <w:footnote w:type="continuationSeparator" w:id="0">
    <w:p w14:paraId="78193E4A" w14:textId="77777777" w:rsidR="008F6B21" w:rsidRDefault="008F6B21" w:rsidP="00E74B29">
      <w:r>
        <w:continuationSeparator/>
      </w:r>
    </w:p>
  </w:footnote>
  <w:footnote w:type="continuationNotice" w:id="1">
    <w:p w14:paraId="33E108A0" w14:textId="77777777" w:rsidR="00B530A8" w:rsidRDefault="00B530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88281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20A"/>
    <w:rsid w:val="0001754D"/>
    <w:rsid w:val="000246A6"/>
    <w:rsid w:val="00027BFE"/>
    <w:rsid w:val="0006712D"/>
    <w:rsid w:val="00086FA5"/>
    <w:rsid w:val="000911FB"/>
    <w:rsid w:val="000979FF"/>
    <w:rsid w:val="000D784F"/>
    <w:rsid w:val="000E4641"/>
    <w:rsid w:val="000F2CEF"/>
    <w:rsid w:val="00124F15"/>
    <w:rsid w:val="00151F66"/>
    <w:rsid w:val="00171581"/>
    <w:rsid w:val="001773F1"/>
    <w:rsid w:val="00177F8D"/>
    <w:rsid w:val="0018346E"/>
    <w:rsid w:val="00185F4A"/>
    <w:rsid w:val="001A64EB"/>
    <w:rsid w:val="0026442C"/>
    <w:rsid w:val="00291894"/>
    <w:rsid w:val="002A2AE3"/>
    <w:rsid w:val="002D2200"/>
    <w:rsid w:val="002F4D5E"/>
    <w:rsid w:val="0030198A"/>
    <w:rsid w:val="003250C9"/>
    <w:rsid w:val="00340126"/>
    <w:rsid w:val="0035038E"/>
    <w:rsid w:val="0037266F"/>
    <w:rsid w:val="00380453"/>
    <w:rsid w:val="00395079"/>
    <w:rsid w:val="0040564B"/>
    <w:rsid w:val="00434DE9"/>
    <w:rsid w:val="0048120C"/>
    <w:rsid w:val="004909D9"/>
    <w:rsid w:val="004D57C7"/>
    <w:rsid w:val="004E11E2"/>
    <w:rsid w:val="0050696A"/>
    <w:rsid w:val="00521481"/>
    <w:rsid w:val="00526CD2"/>
    <w:rsid w:val="00560EB8"/>
    <w:rsid w:val="005656CC"/>
    <w:rsid w:val="0057721C"/>
    <w:rsid w:val="005773BB"/>
    <w:rsid w:val="005A33BB"/>
    <w:rsid w:val="005B5845"/>
    <w:rsid w:val="006523F4"/>
    <w:rsid w:val="006559D9"/>
    <w:rsid w:val="00665110"/>
    <w:rsid w:val="006709F1"/>
    <w:rsid w:val="00692029"/>
    <w:rsid w:val="006B7CF8"/>
    <w:rsid w:val="006C60E6"/>
    <w:rsid w:val="006D3DDA"/>
    <w:rsid w:val="00723AA3"/>
    <w:rsid w:val="007457E0"/>
    <w:rsid w:val="00766CAA"/>
    <w:rsid w:val="00787A8A"/>
    <w:rsid w:val="007A1D5C"/>
    <w:rsid w:val="007E3982"/>
    <w:rsid w:val="0082134D"/>
    <w:rsid w:val="0083582E"/>
    <w:rsid w:val="00837914"/>
    <w:rsid w:val="00874FE7"/>
    <w:rsid w:val="008F6B21"/>
    <w:rsid w:val="00925A3E"/>
    <w:rsid w:val="00952F7D"/>
    <w:rsid w:val="0095496A"/>
    <w:rsid w:val="0096513F"/>
    <w:rsid w:val="00992A11"/>
    <w:rsid w:val="009A38BA"/>
    <w:rsid w:val="00A00A4E"/>
    <w:rsid w:val="00A01D41"/>
    <w:rsid w:val="00A14028"/>
    <w:rsid w:val="00A2393D"/>
    <w:rsid w:val="00A32846"/>
    <w:rsid w:val="00AA620A"/>
    <w:rsid w:val="00AC1592"/>
    <w:rsid w:val="00B21064"/>
    <w:rsid w:val="00B43E11"/>
    <w:rsid w:val="00B530A8"/>
    <w:rsid w:val="00B84AF4"/>
    <w:rsid w:val="00B9452D"/>
    <w:rsid w:val="00B956A7"/>
    <w:rsid w:val="00C46C22"/>
    <w:rsid w:val="00C612F7"/>
    <w:rsid w:val="00C65E12"/>
    <w:rsid w:val="00C755AB"/>
    <w:rsid w:val="00C953D2"/>
    <w:rsid w:val="00CA3EBD"/>
    <w:rsid w:val="00D031BB"/>
    <w:rsid w:val="00D43125"/>
    <w:rsid w:val="00D5140C"/>
    <w:rsid w:val="00D66A3A"/>
    <w:rsid w:val="00D921A8"/>
    <w:rsid w:val="00DC53E6"/>
    <w:rsid w:val="00DF198B"/>
    <w:rsid w:val="00E11A9D"/>
    <w:rsid w:val="00E319CB"/>
    <w:rsid w:val="00E671F0"/>
    <w:rsid w:val="00E74B29"/>
    <w:rsid w:val="00F50791"/>
    <w:rsid w:val="00F67345"/>
    <w:rsid w:val="00F93406"/>
    <w:rsid w:val="00FB2F1A"/>
    <w:rsid w:val="0105D62D"/>
    <w:rsid w:val="06F2225C"/>
    <w:rsid w:val="098812C1"/>
    <w:rsid w:val="0D56E79F"/>
    <w:rsid w:val="0E31A5DF"/>
    <w:rsid w:val="106BA279"/>
    <w:rsid w:val="17B41DCD"/>
    <w:rsid w:val="182EB917"/>
    <w:rsid w:val="19A9B661"/>
    <w:rsid w:val="2E6422BD"/>
    <w:rsid w:val="3099BB0D"/>
    <w:rsid w:val="4184B7F1"/>
    <w:rsid w:val="41C91768"/>
    <w:rsid w:val="454E64F2"/>
    <w:rsid w:val="45674921"/>
    <w:rsid w:val="4E60DD19"/>
    <w:rsid w:val="53097336"/>
    <w:rsid w:val="5523C0AD"/>
    <w:rsid w:val="573B2DEB"/>
    <w:rsid w:val="5BA683B4"/>
    <w:rsid w:val="642D2BF8"/>
    <w:rsid w:val="64B34A92"/>
    <w:rsid w:val="6D7AB978"/>
    <w:rsid w:val="7802B3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729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B9452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B9452D"/>
    <w:pPr>
      <w:spacing w:after="100"/>
    </w:pPr>
  </w:style>
  <w:style w:type="paragraph" w:styleId="TOC2">
    <w:name w:val="toc 2"/>
    <w:basedOn w:val="Normal"/>
    <w:next w:val="Normal"/>
    <w:autoRedefine/>
    <w:uiPriority w:val="39"/>
    <w:rsid w:val="00B9452D"/>
    <w:pPr>
      <w:spacing w:after="100"/>
      <w:ind w:left="240"/>
    </w:pPr>
  </w:style>
  <w:style w:type="paragraph" w:styleId="TOC3">
    <w:name w:val="toc 3"/>
    <w:basedOn w:val="Normal"/>
    <w:next w:val="Normal"/>
    <w:autoRedefine/>
    <w:uiPriority w:val="39"/>
    <w:rsid w:val="00B9452D"/>
    <w:pPr>
      <w:spacing w:after="100"/>
      <w:ind w:left="480"/>
    </w:pPr>
  </w:style>
  <w:style w:type="character" w:styleId="Hyperlink">
    <w:name w:val="Hyperlink"/>
    <w:basedOn w:val="DefaultParagraphFont"/>
    <w:uiPriority w:val="99"/>
    <w:unhideWhenUsed/>
    <w:rsid w:val="00B9452D"/>
    <w:rPr>
      <w:color w:val="0000FF" w:themeColor="hyperlink"/>
      <w:u w:val="single"/>
    </w:rPr>
  </w:style>
  <w:style w:type="character" w:styleId="UnresolvedMention">
    <w:name w:val="Unresolved Mention"/>
    <w:basedOn w:val="DefaultParagraphFont"/>
    <w:uiPriority w:val="99"/>
    <w:semiHidden/>
    <w:unhideWhenUsed/>
    <w:rsid w:val="00340126"/>
    <w:rPr>
      <w:color w:val="605E5C"/>
      <w:shd w:val="clear" w:color="auto" w:fill="E1DFDD"/>
    </w:rPr>
  </w:style>
  <w:style w:type="character" w:customStyle="1" w:styleId="ui-provider">
    <w:name w:val="ui-provider"/>
    <w:basedOn w:val="DefaultParagraphFont"/>
    <w:rsid w:val="00925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05554">
      <w:bodyDiv w:val="1"/>
      <w:marLeft w:val="0"/>
      <w:marRight w:val="0"/>
      <w:marTop w:val="0"/>
      <w:marBottom w:val="0"/>
      <w:divBdr>
        <w:top w:val="none" w:sz="0" w:space="0" w:color="auto"/>
        <w:left w:val="none" w:sz="0" w:space="0" w:color="auto"/>
        <w:bottom w:val="none" w:sz="0" w:space="0" w:color="auto"/>
        <w:right w:val="none" w:sz="0" w:space="0" w:color="auto"/>
      </w:divBdr>
      <w:divsChild>
        <w:div w:id="1372148756">
          <w:marLeft w:val="0"/>
          <w:marRight w:val="0"/>
          <w:marTop w:val="0"/>
          <w:marBottom w:val="0"/>
          <w:divBdr>
            <w:top w:val="none" w:sz="0" w:space="0" w:color="auto"/>
            <w:left w:val="none" w:sz="0" w:space="0" w:color="auto"/>
            <w:bottom w:val="none" w:sz="0" w:space="0" w:color="auto"/>
            <w:right w:val="none" w:sz="0" w:space="0" w:color="auto"/>
          </w:divBdr>
        </w:div>
      </w:divsChild>
    </w:div>
    <w:div w:id="1251161752">
      <w:bodyDiv w:val="1"/>
      <w:marLeft w:val="0"/>
      <w:marRight w:val="0"/>
      <w:marTop w:val="0"/>
      <w:marBottom w:val="0"/>
      <w:divBdr>
        <w:top w:val="none" w:sz="0" w:space="0" w:color="auto"/>
        <w:left w:val="none" w:sz="0" w:space="0" w:color="auto"/>
        <w:bottom w:val="none" w:sz="0" w:space="0" w:color="auto"/>
        <w:right w:val="none" w:sz="0" w:space="0" w:color="auto"/>
      </w:divBdr>
      <w:divsChild>
        <w:div w:id="1041324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ripamine/RealEstateProperties-Projec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xpressionism-chall.000webhostapp.com/all_listings.ph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ga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E6FC8DB1984888B72BF1CD431E9A2A"/>
        <w:category>
          <w:name w:val="General"/>
          <w:gallery w:val="placeholder"/>
        </w:category>
        <w:types>
          <w:type w:val="bbPlcHdr"/>
        </w:types>
        <w:behaviors>
          <w:behavior w:val="content"/>
        </w:behaviors>
        <w:guid w:val="{0AE9F331-2BD8-43AD-A245-947488D7D302}"/>
      </w:docPartPr>
      <w:docPartBody>
        <w:p w:rsidR="003250C9" w:rsidRDefault="003250C9">
          <w:pPr>
            <w:pStyle w:val="2CE6FC8DB1984888B72BF1CD431E9A2A"/>
          </w:pPr>
          <w:r w:rsidRPr="00DF198B">
            <w:t>—</w:t>
          </w:r>
        </w:p>
      </w:docPartBody>
    </w:docPart>
    <w:docPart>
      <w:docPartPr>
        <w:name w:val="75C40785097A4E6D8961861B620F7C04"/>
        <w:category>
          <w:name w:val="General"/>
          <w:gallery w:val="placeholder"/>
        </w:category>
        <w:types>
          <w:type w:val="bbPlcHdr"/>
        </w:types>
        <w:behaviors>
          <w:behavior w:val="content"/>
        </w:behaviors>
        <w:guid w:val="{D751F762-E087-4FD6-B9D8-9416AD0D190B}"/>
      </w:docPartPr>
      <w:docPartBody>
        <w:p w:rsidR="003250C9" w:rsidRDefault="003250C9">
          <w:pPr>
            <w:pStyle w:val="75C40785097A4E6D8961861B620F7C04"/>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9E5"/>
    <w:rsid w:val="00281D2D"/>
    <w:rsid w:val="003250C9"/>
    <w:rsid w:val="006A39E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E6FC8DB1984888B72BF1CD431E9A2A">
    <w:name w:val="2CE6FC8DB1984888B72BF1CD431E9A2A"/>
  </w:style>
  <w:style w:type="paragraph" w:customStyle="1" w:styleId="75C40785097A4E6D8961861B620F7C04">
    <w:name w:val="75C40785097A4E6D8961861B620F7C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6319A75F5BEA48943DAB175BEDFFEF" ma:contentTypeVersion="3" ma:contentTypeDescription="Create a new document." ma:contentTypeScope="" ma:versionID="3ea7cc1cafe08731034b489f25297200">
  <xsd:schema xmlns:xsd="http://www.w3.org/2001/XMLSchema" xmlns:xs="http://www.w3.org/2001/XMLSchema" xmlns:p="http://schemas.microsoft.com/office/2006/metadata/properties" xmlns:ns2="904d2307-b2e8-4e23-8e56-077e2c69a22f" targetNamespace="http://schemas.microsoft.com/office/2006/metadata/properties" ma:root="true" ma:fieldsID="152fe738f2bb1502a0d4f6074d5eb817" ns2:_="">
    <xsd:import namespace="904d2307-b2e8-4e23-8e56-077e2c69a22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4d2307-b2e8-4e23-8e56-077e2c69a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documentManagement/types"/>
    <ds:schemaRef ds:uri="904d2307-b2e8-4e23-8e56-077e2c69a22f"/>
    <ds:schemaRef ds:uri="http://purl.org/dc/elements/1.1/"/>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D7C83B30-DCE8-493A-8DFF-77D020F13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4d2307-b2e8-4e23-8e56-077e2c69a2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4A5297-27F4-4AD7-93EC-DC0CDAE47712}">
  <ds:schemaRefs>
    <ds:schemaRef ds:uri="http://schemas.openxmlformats.org/officeDocument/2006/bibliography"/>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Modern%20student%20report.dotx</Template>
  <TotalTime>0</TotalTime>
  <Pages>1</Pages>
  <Words>1324</Words>
  <Characters>7550</Characters>
  <Application>Microsoft Office Word</Application>
  <DocSecurity>4</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2023-11-03T01:17:00Z</dcterms:created>
  <dcterms:modified xsi:type="dcterms:W3CDTF">2023-11-06T19:57:00Z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0x010100CF6319A75F5BEA48943DAB175BEDFFEF</vt:lpwstr>
  </property>
</Properties>
</file>